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135031" w14:textId="77777777" w:rsidR="00551F7D" w:rsidRDefault="00551F7D" w:rsidP="00551F7D">
      <w:pPr>
        <w:rPr>
          <w:rFonts w:ascii="Cambria" w:eastAsia="Times New Roman" w:hAnsi="Cambria"/>
          <w:b/>
          <w:bCs/>
          <w:color w:val="365F91"/>
          <w:sz w:val="28"/>
          <w:szCs w:val="28"/>
        </w:rPr>
      </w:pPr>
      <w:r w:rsidRPr="00551F7D">
        <w:rPr>
          <w:rStyle w:val="BookTitle"/>
        </w:rPr>
        <w:t>Answer Key</w:t>
      </w:r>
    </w:p>
    <w:p w14:paraId="07F84132" w14:textId="77777777" w:rsidR="00BF6E4A" w:rsidRDefault="00BF6E4A" w:rsidP="0023191C">
      <w:pPr>
        <w:pStyle w:val="Heading1"/>
      </w:pPr>
      <w:r>
        <w:t>Chapter 1</w:t>
      </w:r>
    </w:p>
    <w:p w14:paraId="0B224BD5" w14:textId="6D5E431D" w:rsidR="00B76937" w:rsidRDefault="00B76937" w:rsidP="00BF6E4A">
      <w:pPr>
        <w:pStyle w:val="Heading3"/>
      </w:pPr>
      <w:r>
        <w:t>Exercise 1.2</w:t>
      </w:r>
    </w:p>
    <w:p w14:paraId="54419B5B" w14:textId="706A3B68" w:rsidR="00B76937" w:rsidRDefault="00B76937" w:rsidP="00B76937">
      <w:pPr>
        <w:pStyle w:val="ListParagraph"/>
        <w:numPr>
          <w:ilvl w:val="0"/>
          <w:numId w:val="21"/>
        </w:numPr>
      </w:pPr>
      <w:r>
        <w:t>Where is the documentation for the PWM API located?</w:t>
      </w:r>
    </w:p>
    <w:p w14:paraId="3FE85F92" w14:textId="77777777" w:rsidR="00B76937" w:rsidRDefault="00B76937" w:rsidP="00B76937">
      <w:pPr>
        <w:spacing w:after="0"/>
        <w:ind w:left="720"/>
      </w:pPr>
      <w:r>
        <w:t>It is in the WICED API Reference. The path in that document is:</w:t>
      </w:r>
    </w:p>
    <w:p w14:paraId="55B157AE" w14:textId="714A683B" w:rsidR="00B76937" w:rsidRDefault="00B76937" w:rsidP="00B76937">
      <w:pPr>
        <w:spacing w:after="0"/>
        <w:ind w:left="1440"/>
      </w:pPr>
      <w:r>
        <w:t>Cypress WICED API Reference Guide</w:t>
      </w:r>
    </w:p>
    <w:p w14:paraId="4F062BDF" w14:textId="063DE44C" w:rsidR="00B76937" w:rsidRDefault="00B76937" w:rsidP="00B76937">
      <w:pPr>
        <w:spacing w:after="0"/>
        <w:ind w:left="1440"/>
      </w:pPr>
      <w:r>
        <w:t>Components</w:t>
      </w:r>
    </w:p>
    <w:p w14:paraId="7F901636" w14:textId="77777777" w:rsidR="00B76937" w:rsidRDefault="00B76937" w:rsidP="00B76937">
      <w:pPr>
        <w:spacing w:after="0"/>
        <w:ind w:left="1440"/>
      </w:pPr>
      <w:r>
        <w:t>Hardware Drivers</w:t>
      </w:r>
    </w:p>
    <w:p w14:paraId="3675FA6C" w14:textId="3CE9D2D7" w:rsidR="00B76937" w:rsidRPr="00B76937" w:rsidRDefault="00B76937" w:rsidP="00B76937">
      <w:pPr>
        <w:ind w:left="1440"/>
      </w:pPr>
      <w:r>
        <w:t xml:space="preserve">PWM </w:t>
      </w:r>
    </w:p>
    <w:p w14:paraId="1D7D5823" w14:textId="57DED333" w:rsidR="00BF6E4A" w:rsidRPr="00BF6E4A" w:rsidRDefault="00BF6E4A" w:rsidP="00403D74"/>
    <w:p w14:paraId="6CAB041D" w14:textId="77777777" w:rsidR="00B64B36" w:rsidRDefault="00B64B36">
      <w:pPr>
        <w:spacing w:line="259" w:lineRule="auto"/>
        <w:rPr>
          <w:rFonts w:eastAsia="Times New Roman"/>
          <w:b/>
          <w:bCs/>
          <w:color w:val="1F4E79" w:themeColor="accent1" w:themeShade="80"/>
          <w:sz w:val="28"/>
          <w:szCs w:val="28"/>
        </w:rPr>
      </w:pPr>
      <w:r>
        <w:br w:type="page"/>
      </w:r>
    </w:p>
    <w:p w14:paraId="77C9BEB9" w14:textId="77777777" w:rsidR="00551F7D" w:rsidRDefault="007E6207" w:rsidP="0023191C">
      <w:pPr>
        <w:pStyle w:val="Heading1"/>
      </w:pPr>
      <w:r>
        <w:lastRenderedPageBreak/>
        <w:t xml:space="preserve">Chapter </w:t>
      </w:r>
      <w:r w:rsidR="00551F7D">
        <w:t>2</w:t>
      </w:r>
    </w:p>
    <w:p w14:paraId="11A6B885" w14:textId="77777777" w:rsidR="00551F7D" w:rsidRDefault="00551F7D" w:rsidP="00551F7D">
      <w:pPr>
        <w:pStyle w:val="Heading3"/>
      </w:pPr>
      <w:r>
        <w:t xml:space="preserve">Exercise </w:t>
      </w:r>
      <w:r w:rsidR="007E6207">
        <w:t>2.</w:t>
      </w:r>
      <w:r>
        <w:t>1</w:t>
      </w:r>
    </w:p>
    <w:p w14:paraId="1DD8392F" w14:textId="77777777" w:rsidR="00987985" w:rsidRDefault="00987985" w:rsidP="00987985">
      <w:pPr>
        <w:pStyle w:val="ListParagraph"/>
        <w:numPr>
          <w:ilvl w:val="0"/>
          <w:numId w:val="5"/>
        </w:numPr>
      </w:pPr>
      <w:r>
        <w:t>What is the name of the first user application function that is executed? What does it do?</w:t>
      </w:r>
    </w:p>
    <w:p w14:paraId="36E8A9D7" w14:textId="77777777" w:rsidR="003A0C7E" w:rsidRDefault="003A0C7E" w:rsidP="00987985">
      <w:pPr>
        <w:ind w:left="720"/>
      </w:pPr>
      <w:r>
        <w:t xml:space="preserve">The first user function is </w:t>
      </w:r>
      <w:proofErr w:type="spellStart"/>
      <w:r>
        <w:t>application_</w:t>
      </w:r>
      <w:proofErr w:type="gramStart"/>
      <w:r>
        <w:t>start</w:t>
      </w:r>
      <w:proofErr w:type="spellEnd"/>
      <w:r>
        <w:t>(</w:t>
      </w:r>
      <w:proofErr w:type="gramEnd"/>
      <w:r>
        <w:t>)</w:t>
      </w:r>
      <w:r w:rsidR="00987985">
        <w:t>.</w:t>
      </w:r>
    </w:p>
    <w:p w14:paraId="0B167AE6" w14:textId="0AF011D4" w:rsidR="00987985" w:rsidRDefault="00987985" w:rsidP="00987985">
      <w:pPr>
        <w:ind w:left="720"/>
      </w:pPr>
      <w:r>
        <w:t>It just initializes the Bluetooth stack and registers the callback.</w:t>
      </w:r>
    </w:p>
    <w:p w14:paraId="78756D38" w14:textId="72378219" w:rsidR="00987985" w:rsidRDefault="00987985" w:rsidP="00987985">
      <w:pPr>
        <w:pStyle w:val="ListParagraph"/>
        <w:numPr>
          <w:ilvl w:val="0"/>
          <w:numId w:val="5"/>
        </w:numPr>
      </w:pPr>
      <w:r>
        <w:t xml:space="preserve">What is the purpose of the function </w:t>
      </w:r>
      <w:proofErr w:type="spellStart"/>
      <w:r w:rsidR="003A0C7E">
        <w:t>app_bt_management</w:t>
      </w:r>
      <w:r>
        <w:t>_c</w:t>
      </w:r>
      <w:r w:rsidR="003A0C7E">
        <w:t>all</w:t>
      </w:r>
      <w:r>
        <w:t>back</w:t>
      </w:r>
      <w:proofErr w:type="spellEnd"/>
      <w:r>
        <w:t>? When does the BTM_ENABLED_EVT case occur?</w:t>
      </w:r>
    </w:p>
    <w:p w14:paraId="4BEBE8DE" w14:textId="5686F3F7" w:rsidR="00987985" w:rsidRDefault="00987985" w:rsidP="00987985">
      <w:pPr>
        <w:spacing w:line="259" w:lineRule="auto"/>
        <w:ind w:left="720"/>
      </w:pPr>
      <w:r>
        <w:t>It is the Bluetooth stack management callback function. It is called whenever there is a management event from the stack.</w:t>
      </w:r>
    </w:p>
    <w:p w14:paraId="124A2060" w14:textId="13A432C8" w:rsidR="003A0C7E" w:rsidRDefault="003A0C7E" w:rsidP="00987985">
      <w:pPr>
        <w:spacing w:line="259" w:lineRule="auto"/>
        <w:ind w:left="720"/>
      </w:pPr>
      <w:r>
        <w:t>The BTM_ENABLED_EVT case occurs once the stack has completed initialization.</w:t>
      </w:r>
    </w:p>
    <w:p w14:paraId="3451594D" w14:textId="77777777" w:rsidR="00987985" w:rsidRDefault="00987985" w:rsidP="00987985">
      <w:pPr>
        <w:pStyle w:val="ListParagraph"/>
        <w:numPr>
          <w:ilvl w:val="0"/>
          <w:numId w:val="5"/>
        </w:numPr>
        <w:spacing w:line="259" w:lineRule="auto"/>
      </w:pPr>
      <w:r>
        <w:t>What controls the rate of the LED blinking?</w:t>
      </w:r>
    </w:p>
    <w:p w14:paraId="0B1F3E33" w14:textId="2FDBB1D8" w:rsidR="00B408A3" w:rsidRDefault="00987985" w:rsidP="00987985">
      <w:pPr>
        <w:ind w:left="720"/>
      </w:pPr>
      <w:r>
        <w:t xml:space="preserve">The first parameter to the RTOS delay function </w:t>
      </w:r>
      <w:proofErr w:type="spellStart"/>
      <w:r w:rsidRPr="00C959A5">
        <w:t>wiced_rtos_delay_milliseconds</w:t>
      </w:r>
      <w:proofErr w:type="spellEnd"/>
      <w:r>
        <w:t xml:space="preserve"> specifies the delay which controls the rate of the LED blinking.</w:t>
      </w:r>
    </w:p>
    <w:p w14:paraId="08A25508" w14:textId="4429A378" w:rsidR="0023191C" w:rsidRDefault="0023191C" w:rsidP="0023191C">
      <w:pPr>
        <w:pStyle w:val="Heading3"/>
      </w:pPr>
      <w:r>
        <w:t>Exercise 2.</w:t>
      </w:r>
      <w:r w:rsidR="004866FA">
        <w:t>9</w:t>
      </w:r>
    </w:p>
    <w:p w14:paraId="08DB3F4A" w14:textId="42E15097" w:rsidR="0023191C" w:rsidRDefault="000A5D16" w:rsidP="00460F1D">
      <w:pPr>
        <w:pStyle w:val="ListParagraph"/>
        <w:numPr>
          <w:ilvl w:val="0"/>
          <w:numId w:val="14"/>
        </w:numPr>
        <w:spacing w:line="259" w:lineRule="auto"/>
      </w:pPr>
      <w:r>
        <w:t>How many bytes does the NVRAM read function get before you press the button the first time?</w:t>
      </w:r>
    </w:p>
    <w:p w14:paraId="58DD7FC1" w14:textId="77777777" w:rsidR="00B1205C" w:rsidRDefault="00B1205C" w:rsidP="00B1205C">
      <w:pPr>
        <w:pStyle w:val="ListParagraph"/>
        <w:spacing w:line="259" w:lineRule="auto"/>
      </w:pPr>
    </w:p>
    <w:p w14:paraId="5E17A4E4" w14:textId="77777777" w:rsidR="0023191C" w:rsidRDefault="000A5D16" w:rsidP="0023191C">
      <w:pPr>
        <w:pStyle w:val="ListParagraph"/>
        <w:ind w:left="1800"/>
      </w:pPr>
      <w:r>
        <w:t>0</w:t>
      </w:r>
    </w:p>
    <w:p w14:paraId="4C1DA2B5" w14:textId="77777777" w:rsidR="0023191C" w:rsidRDefault="0023191C" w:rsidP="0023191C">
      <w:pPr>
        <w:pStyle w:val="ListParagraph"/>
        <w:ind w:left="1800"/>
      </w:pPr>
    </w:p>
    <w:p w14:paraId="27F7D877" w14:textId="4EE85CC9" w:rsidR="000A5D16" w:rsidRDefault="000A5D16" w:rsidP="00460F1D">
      <w:pPr>
        <w:pStyle w:val="ListParagraph"/>
        <w:numPr>
          <w:ilvl w:val="0"/>
          <w:numId w:val="14"/>
        </w:numPr>
        <w:spacing w:line="259" w:lineRule="auto"/>
      </w:pPr>
      <w:r>
        <w:t>Wh</w:t>
      </w:r>
      <w:r w:rsidR="00B1205C">
        <w:t>a</w:t>
      </w:r>
      <w:r>
        <w:t>t is the return status value before you press the button the first time?</w:t>
      </w:r>
    </w:p>
    <w:p w14:paraId="6A38177B" w14:textId="77777777" w:rsidR="0023191C" w:rsidRDefault="0023191C" w:rsidP="000A5D16">
      <w:pPr>
        <w:pStyle w:val="ListParagraph"/>
        <w:spacing w:line="259" w:lineRule="auto"/>
        <w:ind w:left="1800"/>
      </w:pPr>
    </w:p>
    <w:p w14:paraId="04E9CA1D" w14:textId="77777777" w:rsidR="0023191C" w:rsidRDefault="0023191C" w:rsidP="0023191C">
      <w:pPr>
        <w:pStyle w:val="ListParagraph"/>
        <w:spacing w:line="259" w:lineRule="auto"/>
        <w:ind w:left="1800"/>
      </w:pPr>
      <w:r>
        <w:t>The return value is 40 (0x28).</w:t>
      </w:r>
    </w:p>
    <w:p w14:paraId="17FB7AC0" w14:textId="77777777" w:rsidR="0023191C" w:rsidRDefault="0023191C" w:rsidP="0023191C">
      <w:pPr>
        <w:pStyle w:val="ListParagraph"/>
        <w:spacing w:line="259" w:lineRule="auto"/>
        <w:ind w:left="2160"/>
      </w:pPr>
    </w:p>
    <w:p w14:paraId="25A0E4C7" w14:textId="77777777" w:rsidR="0023191C" w:rsidRDefault="0023191C" w:rsidP="00460F1D">
      <w:pPr>
        <w:pStyle w:val="ListParagraph"/>
        <w:numPr>
          <w:ilvl w:val="3"/>
          <w:numId w:val="14"/>
        </w:numPr>
        <w:spacing w:line="259" w:lineRule="auto"/>
        <w:ind w:left="1800"/>
      </w:pPr>
      <w:r>
        <w:t>What does the return value mean?</w:t>
      </w:r>
    </w:p>
    <w:p w14:paraId="287575A5" w14:textId="77777777" w:rsidR="0023191C" w:rsidRDefault="0023191C" w:rsidP="0023191C">
      <w:pPr>
        <w:pStyle w:val="ListParagraph"/>
        <w:ind w:left="0"/>
      </w:pPr>
    </w:p>
    <w:p w14:paraId="3D2EFC21" w14:textId="77777777" w:rsidR="0023191C" w:rsidRDefault="0023191C" w:rsidP="0023191C">
      <w:pPr>
        <w:pStyle w:val="ListParagraph"/>
        <w:ind w:left="1800"/>
      </w:pPr>
      <w:r>
        <w:t xml:space="preserve">The return value of 40 (0x28) means ERROR. This is </w:t>
      </w:r>
      <w:r w:rsidR="00AC6397">
        <w:t>defined</w:t>
      </w:r>
      <w:r>
        <w:t xml:space="preserve"> in the file </w:t>
      </w:r>
      <w:proofErr w:type="spellStart"/>
      <w:r>
        <w:t>wiced_result.h</w:t>
      </w:r>
      <w:proofErr w:type="spellEnd"/>
      <w:r>
        <w:t>.</w:t>
      </w:r>
    </w:p>
    <w:p w14:paraId="4E8B58E0" w14:textId="77777777" w:rsidR="00B64B36" w:rsidRDefault="00B64B36">
      <w:pPr>
        <w:spacing w:line="259" w:lineRule="auto"/>
        <w:rPr>
          <w:rFonts w:eastAsia="Times New Roman"/>
          <w:b/>
          <w:bCs/>
          <w:color w:val="1F4E79" w:themeColor="accent1" w:themeShade="80"/>
          <w:sz w:val="28"/>
          <w:szCs w:val="28"/>
        </w:rPr>
      </w:pPr>
      <w:r>
        <w:br w:type="page"/>
      </w:r>
    </w:p>
    <w:p w14:paraId="52DD6FE0" w14:textId="77777777" w:rsidR="00551F7D" w:rsidRDefault="00295DDA" w:rsidP="0023191C">
      <w:pPr>
        <w:pStyle w:val="Heading1"/>
      </w:pPr>
      <w:r>
        <w:lastRenderedPageBreak/>
        <w:t xml:space="preserve">Chapter </w:t>
      </w:r>
      <w:r w:rsidR="00551F7D">
        <w:t>3</w:t>
      </w:r>
    </w:p>
    <w:p w14:paraId="1419D0CD" w14:textId="77777777" w:rsidR="00551F7D" w:rsidRDefault="007E6207" w:rsidP="00551F7D">
      <w:pPr>
        <w:pStyle w:val="Heading3"/>
      </w:pPr>
      <w:r>
        <w:t>Exercise 3.</w:t>
      </w:r>
      <w:r w:rsidR="00B408A3">
        <w:t>1</w:t>
      </w:r>
    </w:p>
    <w:p w14:paraId="3D6BF594" w14:textId="77777777" w:rsidR="007E6207" w:rsidRDefault="007E6207" w:rsidP="00460F1D">
      <w:pPr>
        <w:pStyle w:val="ListParagraph"/>
        <w:numPr>
          <w:ilvl w:val="0"/>
          <w:numId w:val="6"/>
        </w:numPr>
      </w:pPr>
      <w:r>
        <w:t xml:space="preserve">Do you need </w:t>
      </w:r>
      <w:proofErr w:type="spellStart"/>
      <w:r w:rsidRPr="00B02F1E">
        <w:rPr>
          <w:i/>
        </w:rPr>
        <w:t>wiced_rtos_delay_</w:t>
      </w:r>
      <w:proofErr w:type="gramStart"/>
      <w:r w:rsidRPr="00B02F1E">
        <w:rPr>
          <w:i/>
        </w:rPr>
        <w:t>millisecon</w:t>
      </w:r>
      <w:r>
        <w:t>ds</w:t>
      </w:r>
      <w:proofErr w:type="spellEnd"/>
      <w:r>
        <w:t>(</w:t>
      </w:r>
      <w:proofErr w:type="gramEnd"/>
      <w:r>
        <w:t>) in the LED thread? Why or why not?</w:t>
      </w:r>
    </w:p>
    <w:p w14:paraId="71B915F0" w14:textId="77777777" w:rsidR="007E6207" w:rsidRDefault="00B408A3" w:rsidP="007E6207">
      <w:pPr>
        <w:ind w:left="720"/>
      </w:pPr>
      <w:r>
        <w:t xml:space="preserve">No, because the </w:t>
      </w:r>
      <w:proofErr w:type="spellStart"/>
      <w:r>
        <w:t>wiced_rtos_get_semaphore</w:t>
      </w:r>
      <w:proofErr w:type="spellEnd"/>
      <w:r>
        <w:t xml:space="preserve"> will cause the thread to suspend each time through the infinite loop while it waits for another button press.</w:t>
      </w:r>
    </w:p>
    <w:p w14:paraId="6F9071EB" w14:textId="77777777" w:rsidR="00B408A3" w:rsidRDefault="00B408A3" w:rsidP="00AD3E67"/>
    <w:p w14:paraId="136F45DA" w14:textId="77777777" w:rsidR="00551F7D" w:rsidRDefault="007E6207" w:rsidP="00551F7D">
      <w:pPr>
        <w:pStyle w:val="Heading3"/>
      </w:pPr>
      <w:r>
        <w:t xml:space="preserve">Exercise </w:t>
      </w:r>
      <w:r w:rsidR="00551F7D">
        <w:t>3</w:t>
      </w:r>
      <w:r w:rsidR="00B408A3">
        <w:t>.2</w:t>
      </w:r>
    </w:p>
    <w:p w14:paraId="7A872B95" w14:textId="77777777" w:rsidR="004866FA" w:rsidRDefault="004866FA" w:rsidP="004866FA">
      <w:pPr>
        <w:pStyle w:val="ListParagraph"/>
        <w:ind w:left="360"/>
      </w:pPr>
      <w:r>
        <w:t>Before you added the mutex, how did the LED behave when you pressed the button?</w:t>
      </w:r>
    </w:p>
    <w:p w14:paraId="2E9FDD14" w14:textId="77777777" w:rsidR="004866FA" w:rsidRDefault="004866FA" w:rsidP="004866FA">
      <w:pPr>
        <w:pStyle w:val="ListParagraph"/>
        <w:ind w:left="360"/>
      </w:pPr>
    </w:p>
    <w:p w14:paraId="45F11C1C" w14:textId="43DC216B" w:rsidR="004866FA" w:rsidRDefault="005070B6" w:rsidP="004866FA">
      <w:pPr>
        <w:pStyle w:val="ListParagraph"/>
        <w:ind w:left="360"/>
      </w:pPr>
      <w:r>
        <w:t>The LED flashes in an irregular pattern.</w:t>
      </w:r>
    </w:p>
    <w:p w14:paraId="497A2BD2" w14:textId="77777777" w:rsidR="004866FA" w:rsidRDefault="004866FA" w:rsidP="004866FA">
      <w:pPr>
        <w:pStyle w:val="ListParagraph"/>
        <w:ind w:left="360"/>
      </w:pPr>
    </w:p>
    <w:p w14:paraId="6EEFEDE7" w14:textId="77777777" w:rsidR="004866FA" w:rsidRDefault="004866FA" w:rsidP="004866FA">
      <w:pPr>
        <w:pStyle w:val="ListParagraph"/>
        <w:ind w:left="360"/>
      </w:pPr>
    </w:p>
    <w:p w14:paraId="0586B63A" w14:textId="77777777" w:rsidR="004866FA" w:rsidRDefault="004866FA" w:rsidP="004866FA">
      <w:pPr>
        <w:pStyle w:val="ListParagraph"/>
        <w:ind w:left="360"/>
      </w:pPr>
      <w:r>
        <w:t>What changed when you added the mutex?</w:t>
      </w:r>
    </w:p>
    <w:p w14:paraId="1C097390" w14:textId="77777777" w:rsidR="004866FA" w:rsidRDefault="004866FA" w:rsidP="004866FA">
      <w:pPr>
        <w:pStyle w:val="ListParagraph"/>
        <w:ind w:left="360"/>
      </w:pPr>
    </w:p>
    <w:p w14:paraId="31A32066" w14:textId="29B14A1B" w:rsidR="004866FA" w:rsidRDefault="005070B6" w:rsidP="004866FA">
      <w:pPr>
        <w:pStyle w:val="ListParagraph"/>
        <w:ind w:left="360"/>
      </w:pPr>
      <w:r>
        <w:t xml:space="preserve">The LED flashes slowly </w:t>
      </w:r>
      <w:r w:rsidR="00CF1186">
        <w:t xml:space="preserve">(2Hz) </w:t>
      </w:r>
      <w:r>
        <w:t xml:space="preserve">when the button is not pressed and then flashes quickly </w:t>
      </w:r>
      <w:r w:rsidR="00CF1186">
        <w:t xml:space="preserve">(5Hz) </w:t>
      </w:r>
      <w:r>
        <w:t>when the button is pressed.</w:t>
      </w:r>
    </w:p>
    <w:p w14:paraId="5A1EAEA9" w14:textId="77777777" w:rsidR="004866FA" w:rsidRDefault="004866FA" w:rsidP="004866FA">
      <w:pPr>
        <w:pStyle w:val="ListParagraph"/>
        <w:ind w:left="360"/>
      </w:pPr>
    </w:p>
    <w:p w14:paraId="661F7FC7" w14:textId="77777777" w:rsidR="004866FA" w:rsidRDefault="004866FA" w:rsidP="004866FA">
      <w:pPr>
        <w:pStyle w:val="ListParagraph"/>
        <w:ind w:left="360"/>
      </w:pPr>
    </w:p>
    <w:p w14:paraId="6175F532" w14:textId="77777777" w:rsidR="004866FA" w:rsidRDefault="004866FA" w:rsidP="004866FA">
      <w:pPr>
        <w:pStyle w:val="ListParagraph"/>
        <w:ind w:left="360"/>
      </w:pPr>
    </w:p>
    <w:p w14:paraId="054C5B54" w14:textId="77777777" w:rsidR="004866FA" w:rsidRDefault="004866FA" w:rsidP="004866FA">
      <w:pPr>
        <w:pStyle w:val="ListParagraph"/>
        <w:ind w:left="360"/>
      </w:pPr>
      <w:r>
        <w:t>What happens if you forget to unlock the mutex in one of the threads? Why?</w:t>
      </w:r>
    </w:p>
    <w:p w14:paraId="4626BDEB" w14:textId="167853D9" w:rsidR="00B408A3" w:rsidRDefault="00B408A3" w:rsidP="004E6C67">
      <w:pPr>
        <w:pStyle w:val="ListParagraph"/>
        <w:ind w:left="360"/>
      </w:pPr>
    </w:p>
    <w:p w14:paraId="059CAF60" w14:textId="77777777" w:rsidR="00911275" w:rsidRDefault="00911275" w:rsidP="004E6C67">
      <w:pPr>
        <w:pStyle w:val="ListParagraph"/>
        <w:ind w:left="360"/>
      </w:pPr>
      <w:r>
        <w:t>The other thread will never execute. That is:</w:t>
      </w:r>
    </w:p>
    <w:p w14:paraId="1D7F499D" w14:textId="77777777" w:rsidR="00911275" w:rsidRDefault="00911275" w:rsidP="004E6C67">
      <w:pPr>
        <w:pStyle w:val="ListParagraph"/>
        <w:ind w:left="360"/>
      </w:pPr>
    </w:p>
    <w:p w14:paraId="46507757" w14:textId="52F375D1" w:rsidR="00911275" w:rsidRDefault="00911275" w:rsidP="00911275">
      <w:pPr>
        <w:pStyle w:val="ListParagraph"/>
      </w:pPr>
      <w:r>
        <w:t>If you don't unlock the mutex in the fast LED thread, the slow LED thread will not execute. The LED will blink fast when the button is pressed but will not blink when the button is not pressed.</w:t>
      </w:r>
    </w:p>
    <w:p w14:paraId="74E3214E" w14:textId="77777777" w:rsidR="00911275" w:rsidRDefault="00911275" w:rsidP="00911275">
      <w:pPr>
        <w:pStyle w:val="ListParagraph"/>
      </w:pPr>
    </w:p>
    <w:p w14:paraId="2135745D" w14:textId="063DBC10" w:rsidR="004E6C67" w:rsidRDefault="00911275" w:rsidP="00911275">
      <w:pPr>
        <w:pStyle w:val="ListParagraph"/>
      </w:pPr>
      <w:r>
        <w:t>If you don't unlock the mutex in the slow LED thread, the fast LED thread will never execute so the LED will blink slowly no matter what happens with the button.</w:t>
      </w:r>
    </w:p>
    <w:p w14:paraId="18C4A629" w14:textId="77777777" w:rsidR="00B64B36" w:rsidRDefault="00B64B36">
      <w:pPr>
        <w:spacing w:line="259" w:lineRule="auto"/>
        <w:rPr>
          <w:rFonts w:eastAsia="Times New Roman"/>
          <w:b/>
          <w:bCs/>
          <w:color w:val="1F4E79" w:themeColor="accent1" w:themeShade="80"/>
          <w:sz w:val="28"/>
          <w:szCs w:val="28"/>
        </w:rPr>
      </w:pPr>
      <w:r>
        <w:br w:type="page"/>
      </w:r>
    </w:p>
    <w:p w14:paraId="4B272F70" w14:textId="77777777" w:rsidR="0038379F" w:rsidRDefault="00295DDA" w:rsidP="0023191C">
      <w:pPr>
        <w:pStyle w:val="Heading1"/>
      </w:pPr>
      <w:r>
        <w:lastRenderedPageBreak/>
        <w:t xml:space="preserve">Chapter </w:t>
      </w:r>
      <w:r w:rsidR="0038379F">
        <w:t>4A</w:t>
      </w:r>
    </w:p>
    <w:p w14:paraId="3953AC89" w14:textId="77777777" w:rsidR="0038379F" w:rsidRDefault="00295DDA" w:rsidP="003252AC">
      <w:pPr>
        <w:pStyle w:val="Heading3"/>
      </w:pPr>
      <w:r>
        <w:t>Exercise 4</w:t>
      </w:r>
      <w:r w:rsidR="003F7DD1">
        <w:t>A</w:t>
      </w:r>
      <w:r w:rsidR="0038379F">
        <w:t>.</w:t>
      </w:r>
      <w:r w:rsidR="00D47271">
        <w:t>3</w:t>
      </w:r>
    </w:p>
    <w:p w14:paraId="5A0EDD3C" w14:textId="77777777" w:rsidR="003F7DD1" w:rsidRDefault="003F7DD1" w:rsidP="00460F1D">
      <w:pPr>
        <w:pStyle w:val="ListParagraph"/>
        <w:keepNext/>
        <w:numPr>
          <w:ilvl w:val="0"/>
          <w:numId w:val="8"/>
        </w:numPr>
        <w:spacing w:line="259" w:lineRule="auto"/>
      </w:pPr>
      <w:r>
        <w:t>How many bytes is the advertisement packet?</w:t>
      </w:r>
    </w:p>
    <w:p w14:paraId="074A1BFE" w14:textId="014C6505" w:rsidR="002A5504" w:rsidRDefault="002A5504" w:rsidP="003252AC">
      <w:pPr>
        <w:keepNext/>
        <w:ind w:left="720"/>
      </w:pPr>
      <w:r>
        <w:t>The advertisement packet is</w:t>
      </w:r>
      <w:r w:rsidR="00C94585">
        <w:t xml:space="preserve"> </w:t>
      </w:r>
      <w:r>
        <w:t>1</w:t>
      </w:r>
      <w:r w:rsidR="00BF31E6">
        <w:t>7</w:t>
      </w:r>
      <w:r>
        <w:t xml:space="preserve"> bytes</w:t>
      </w:r>
      <w:r w:rsidR="008D5215">
        <w:t xml:space="preserve"> (assuming your initials are 3 characters)</w:t>
      </w:r>
      <w:r>
        <w:t>. They are:</w:t>
      </w:r>
    </w:p>
    <w:p w14:paraId="4120A6E8" w14:textId="77777777" w:rsidR="002A5504" w:rsidRDefault="002A5504" w:rsidP="002A5504">
      <w:pPr>
        <w:ind w:left="1440"/>
      </w:pPr>
      <w:r>
        <w:t>Flags (3)</w:t>
      </w:r>
    </w:p>
    <w:p w14:paraId="1CAFDEA3" w14:textId="77777777" w:rsidR="002A5504" w:rsidRDefault="002A5504" w:rsidP="002A5504">
      <w:pPr>
        <w:ind w:left="1440"/>
      </w:pPr>
      <w:r>
        <w:tab/>
        <w:t>Length (1)</w:t>
      </w:r>
    </w:p>
    <w:p w14:paraId="21FCCA37" w14:textId="77777777" w:rsidR="002A5504" w:rsidRDefault="002A5504" w:rsidP="002A5504">
      <w:pPr>
        <w:ind w:left="1440"/>
      </w:pPr>
      <w:r>
        <w:tab/>
        <w:t>Type (1)</w:t>
      </w:r>
    </w:p>
    <w:p w14:paraId="79E65FE4" w14:textId="77777777" w:rsidR="002A5504" w:rsidRDefault="002A5504" w:rsidP="002A5504">
      <w:pPr>
        <w:ind w:left="1440"/>
      </w:pPr>
      <w:r>
        <w:tab/>
        <w:t>Data (1)</w:t>
      </w:r>
    </w:p>
    <w:p w14:paraId="15F9ABB6" w14:textId="77777777" w:rsidR="002A5504" w:rsidRDefault="002A5504" w:rsidP="002A5504">
      <w:pPr>
        <w:ind w:left="1440"/>
      </w:pPr>
      <w:r>
        <w:t>Local Name (9)</w:t>
      </w:r>
    </w:p>
    <w:p w14:paraId="263D1E97" w14:textId="77777777" w:rsidR="002A5504" w:rsidRDefault="002A5504" w:rsidP="002A5504">
      <w:pPr>
        <w:ind w:left="1440"/>
      </w:pPr>
      <w:r>
        <w:tab/>
        <w:t>Length (1)</w:t>
      </w:r>
    </w:p>
    <w:p w14:paraId="11CB468C" w14:textId="77777777" w:rsidR="002A5504" w:rsidRDefault="002A5504" w:rsidP="002A5504">
      <w:pPr>
        <w:ind w:left="1440"/>
      </w:pPr>
      <w:r>
        <w:tab/>
        <w:t>Type (1)</w:t>
      </w:r>
    </w:p>
    <w:p w14:paraId="3E5E2B79" w14:textId="77777777" w:rsidR="002A5504" w:rsidRDefault="002A5504" w:rsidP="002A5504">
      <w:pPr>
        <w:ind w:left="1440"/>
      </w:pPr>
      <w:r>
        <w:tab/>
        <w:t>Data (7)</w:t>
      </w:r>
    </w:p>
    <w:p w14:paraId="707023B8" w14:textId="445DC4DB" w:rsidR="002A5504" w:rsidRDefault="002A5504" w:rsidP="002A5504">
      <w:pPr>
        <w:ind w:left="1440"/>
      </w:pPr>
      <w:r>
        <w:t>Manufacturer Specific Data (</w:t>
      </w:r>
      <w:r w:rsidR="00BF31E6">
        <w:t>5</w:t>
      </w:r>
      <w:r>
        <w:t>)</w:t>
      </w:r>
    </w:p>
    <w:p w14:paraId="19174BD9" w14:textId="77777777" w:rsidR="002A5504" w:rsidRDefault="002A5504" w:rsidP="002A5504">
      <w:pPr>
        <w:ind w:left="1440"/>
      </w:pPr>
      <w:r>
        <w:tab/>
        <w:t>Length (1)</w:t>
      </w:r>
    </w:p>
    <w:p w14:paraId="2DC57D01" w14:textId="77777777" w:rsidR="002A5504" w:rsidRDefault="002A5504" w:rsidP="002A5504">
      <w:pPr>
        <w:ind w:left="1440"/>
      </w:pPr>
      <w:r>
        <w:tab/>
        <w:t>Type (1)</w:t>
      </w:r>
    </w:p>
    <w:p w14:paraId="0C59598C" w14:textId="64570A03" w:rsidR="006E138E" w:rsidRPr="003252AC" w:rsidRDefault="002A5504" w:rsidP="003252AC">
      <w:pPr>
        <w:ind w:left="1440"/>
      </w:pPr>
      <w:r>
        <w:tab/>
        <w:t>Data (</w:t>
      </w:r>
      <w:r w:rsidR="00BF31E6">
        <w:t>3</w:t>
      </w:r>
      <w:r>
        <w:t>)</w:t>
      </w:r>
    </w:p>
    <w:p w14:paraId="5ACCFC97" w14:textId="77777777" w:rsidR="003F7DD1" w:rsidRDefault="003F7DD1" w:rsidP="003F7DD1">
      <w:pPr>
        <w:pStyle w:val="Heading3"/>
      </w:pPr>
      <w:r>
        <w:t>Exercise 4A.</w:t>
      </w:r>
      <w:r w:rsidR="00D47271">
        <w:t>4</w:t>
      </w:r>
    </w:p>
    <w:p w14:paraId="0503178F" w14:textId="77777777" w:rsidR="003F7DD1" w:rsidRDefault="003F7DD1" w:rsidP="00460F1D">
      <w:pPr>
        <w:pStyle w:val="ListParagraph"/>
        <w:numPr>
          <w:ilvl w:val="0"/>
          <w:numId w:val="9"/>
        </w:numPr>
        <w:spacing w:line="259" w:lineRule="auto"/>
      </w:pPr>
      <w:r w:rsidRPr="00830EAE">
        <w:t xml:space="preserve">What function is called when there is a </w:t>
      </w:r>
      <w:r>
        <w:t>S</w:t>
      </w:r>
      <w:r w:rsidRPr="00830EAE">
        <w:t>tack event? Where is it registered?</w:t>
      </w:r>
    </w:p>
    <w:p w14:paraId="62AB6F3C" w14:textId="44C4D40C" w:rsidR="003F7DD1" w:rsidRDefault="002A5504" w:rsidP="003F7DD1">
      <w:pPr>
        <w:ind w:left="720"/>
      </w:pPr>
      <w:r>
        <w:t xml:space="preserve">The function is </w:t>
      </w:r>
      <w:proofErr w:type="spellStart"/>
      <w:r w:rsidR="00C94585">
        <w:rPr>
          <w:i/>
        </w:rPr>
        <w:t>app_bt</w:t>
      </w:r>
      <w:proofErr w:type="spellEnd"/>
      <w:r w:rsidRPr="002A5504">
        <w:rPr>
          <w:i/>
        </w:rPr>
        <w:t>_</w:t>
      </w:r>
      <w:r w:rsidR="00C94585" w:rsidRPr="002A5504">
        <w:rPr>
          <w:i/>
        </w:rPr>
        <w:t xml:space="preserve"> </w:t>
      </w:r>
      <w:proofErr w:type="spellStart"/>
      <w:r w:rsidRPr="002A5504">
        <w:rPr>
          <w:i/>
        </w:rPr>
        <w:t>management_callback</w:t>
      </w:r>
      <w:proofErr w:type="spellEnd"/>
      <w:r>
        <w:t xml:space="preserve">. It is registered using </w:t>
      </w:r>
      <w:proofErr w:type="spellStart"/>
      <w:r w:rsidRPr="002A5504">
        <w:rPr>
          <w:i/>
        </w:rPr>
        <w:t>wiced_bt_stack_init</w:t>
      </w:r>
      <w:proofErr w:type="spellEnd"/>
      <w:r>
        <w:t xml:space="preserve"> in </w:t>
      </w:r>
      <w:proofErr w:type="spellStart"/>
      <w:r w:rsidRPr="002A5504">
        <w:rPr>
          <w:i/>
        </w:rPr>
        <w:t>application_start</w:t>
      </w:r>
      <w:proofErr w:type="spellEnd"/>
      <w:r>
        <w:t>.</w:t>
      </w:r>
    </w:p>
    <w:p w14:paraId="65D74A07" w14:textId="77777777" w:rsidR="002A5504" w:rsidRPr="00B407D1" w:rsidRDefault="002A5504" w:rsidP="003F7DD1">
      <w:pPr>
        <w:ind w:left="720"/>
      </w:pPr>
    </w:p>
    <w:p w14:paraId="0F3FEAB4" w14:textId="77777777" w:rsidR="003F7DD1" w:rsidRDefault="003F7DD1" w:rsidP="00460F1D">
      <w:pPr>
        <w:pStyle w:val="ListParagraph"/>
        <w:numPr>
          <w:ilvl w:val="0"/>
          <w:numId w:val="9"/>
        </w:numPr>
        <w:spacing w:line="259" w:lineRule="auto"/>
      </w:pPr>
      <w:r w:rsidRPr="00830EAE">
        <w:t>What function is called when there is a GATT database event? Where is it registered?</w:t>
      </w:r>
    </w:p>
    <w:p w14:paraId="221BAE0B" w14:textId="16F6CCBA" w:rsidR="003F7DD1" w:rsidRDefault="002A5504" w:rsidP="003F7DD1">
      <w:pPr>
        <w:ind w:left="720"/>
      </w:pPr>
      <w:r>
        <w:t xml:space="preserve">The function is </w:t>
      </w:r>
      <w:proofErr w:type="spellStart"/>
      <w:r w:rsidR="00C94585">
        <w:rPr>
          <w:i/>
        </w:rPr>
        <w:t>app_gatt_callback</w:t>
      </w:r>
      <w:proofErr w:type="spellEnd"/>
      <w:r>
        <w:t xml:space="preserve">. It is registered using </w:t>
      </w:r>
      <w:proofErr w:type="spellStart"/>
      <w:r w:rsidRPr="002A5504">
        <w:rPr>
          <w:i/>
        </w:rPr>
        <w:t>wiced_bt_gatt_register</w:t>
      </w:r>
      <w:proofErr w:type="spellEnd"/>
      <w:r>
        <w:t xml:space="preserve"> in</w:t>
      </w:r>
      <w:r w:rsidRPr="002A5504">
        <w:t xml:space="preserve"> </w:t>
      </w:r>
      <w:proofErr w:type="spellStart"/>
      <w:r w:rsidR="00C94585">
        <w:rPr>
          <w:i/>
        </w:rPr>
        <w:t>app_bt_management_callback</w:t>
      </w:r>
      <w:proofErr w:type="spellEnd"/>
      <w:r w:rsidR="00C94585">
        <w:t xml:space="preserve"> in the BTM_ENABLED_EVT event</w:t>
      </w:r>
      <w:r>
        <w:t>.</w:t>
      </w:r>
    </w:p>
    <w:p w14:paraId="1AF0ADBF" w14:textId="77777777" w:rsidR="002A5504" w:rsidRPr="00B407D1" w:rsidRDefault="002A5504" w:rsidP="003F7DD1">
      <w:pPr>
        <w:ind w:left="720"/>
      </w:pPr>
    </w:p>
    <w:p w14:paraId="1E463262" w14:textId="77777777" w:rsidR="003F7DD1" w:rsidRDefault="003F7DD1" w:rsidP="00460F1D">
      <w:pPr>
        <w:pStyle w:val="ListParagraph"/>
        <w:numPr>
          <w:ilvl w:val="0"/>
          <w:numId w:val="9"/>
        </w:numPr>
        <w:spacing w:line="259" w:lineRule="auto"/>
      </w:pPr>
      <w:r w:rsidRPr="00830EAE">
        <w:t>Which GATT events are implemented? What other GATT events exist? (Hint: right click and select Open Declaration on one of the implemented events)</w:t>
      </w:r>
    </w:p>
    <w:p w14:paraId="0607A3B6" w14:textId="77777777" w:rsidR="002A5504" w:rsidRDefault="002A5504" w:rsidP="002A5504">
      <w:pPr>
        <w:spacing w:line="259" w:lineRule="auto"/>
        <w:ind w:left="720"/>
      </w:pPr>
      <w:r>
        <w:t>Implemented:</w:t>
      </w:r>
    </w:p>
    <w:p w14:paraId="6E2022E1" w14:textId="77777777" w:rsidR="002A5504" w:rsidRDefault="002A5504" w:rsidP="002A5504">
      <w:pPr>
        <w:spacing w:after="0" w:line="259" w:lineRule="auto"/>
        <w:ind w:left="1440"/>
      </w:pPr>
      <w:r w:rsidRPr="002A5504">
        <w:t>GATT_CONNECTION_STATUS_EVT</w:t>
      </w:r>
    </w:p>
    <w:p w14:paraId="61E7008E" w14:textId="77777777" w:rsidR="002A5504" w:rsidRDefault="002A5504" w:rsidP="002A5504">
      <w:pPr>
        <w:spacing w:line="259" w:lineRule="auto"/>
        <w:ind w:left="1440"/>
      </w:pPr>
      <w:r w:rsidRPr="002A5504">
        <w:lastRenderedPageBreak/>
        <w:t>GATT_ATTRIBUTE_REQUEST_EVT</w:t>
      </w:r>
    </w:p>
    <w:p w14:paraId="760D3A4C" w14:textId="77777777" w:rsidR="002A5504" w:rsidRDefault="002A5504" w:rsidP="002A5504">
      <w:pPr>
        <w:spacing w:line="259" w:lineRule="auto"/>
      </w:pPr>
      <w:r>
        <w:tab/>
        <w:t>Others:</w:t>
      </w:r>
    </w:p>
    <w:p w14:paraId="74827955" w14:textId="77777777" w:rsidR="002A5504" w:rsidRDefault="002A5504" w:rsidP="002A5504">
      <w:pPr>
        <w:spacing w:after="0" w:line="259" w:lineRule="auto"/>
        <w:ind w:left="1440"/>
      </w:pPr>
      <w:r w:rsidRPr="002A5504">
        <w:t>GATT_OPERATION_CPLT_EVT</w:t>
      </w:r>
    </w:p>
    <w:p w14:paraId="4C75984E" w14:textId="77777777" w:rsidR="002A5504" w:rsidRDefault="002A5504" w:rsidP="002A5504">
      <w:pPr>
        <w:spacing w:after="0" w:line="259" w:lineRule="auto"/>
        <w:ind w:left="1440"/>
      </w:pPr>
      <w:r w:rsidRPr="002A5504">
        <w:t>GATT_DISCOVERY_RESULT_EVT</w:t>
      </w:r>
    </w:p>
    <w:p w14:paraId="5660CDDD" w14:textId="77777777" w:rsidR="002A5504" w:rsidRDefault="002A5504" w:rsidP="002A5504">
      <w:pPr>
        <w:spacing w:after="0" w:line="259" w:lineRule="auto"/>
        <w:ind w:left="1440"/>
      </w:pPr>
      <w:r w:rsidRPr="002A5504">
        <w:t>GATT_DISCOVERY_CPLT_EVT</w:t>
      </w:r>
    </w:p>
    <w:p w14:paraId="5AC675D8" w14:textId="77777777" w:rsidR="002A5504" w:rsidRDefault="002A5504" w:rsidP="002A5504">
      <w:pPr>
        <w:spacing w:line="259" w:lineRule="auto"/>
        <w:ind w:left="1440"/>
      </w:pPr>
      <w:r w:rsidRPr="002A5504">
        <w:t>GATT_CONGESTION_EVT</w:t>
      </w:r>
    </w:p>
    <w:p w14:paraId="0AA3C227" w14:textId="77777777" w:rsidR="003F7DD1" w:rsidRDefault="003F7DD1" w:rsidP="003F7DD1"/>
    <w:p w14:paraId="475C0E1C" w14:textId="77777777" w:rsidR="003F7DD1" w:rsidRDefault="003F7DD1" w:rsidP="00460F1D">
      <w:pPr>
        <w:pStyle w:val="ListParagraph"/>
        <w:numPr>
          <w:ilvl w:val="0"/>
          <w:numId w:val="9"/>
        </w:numPr>
      </w:pPr>
      <w:r w:rsidRPr="00830EAE">
        <w:t>In the GATT "GATT_ATTRIBUTE_REQUEST_EVT", what request types are implemented? What other request types exist?</w:t>
      </w:r>
    </w:p>
    <w:p w14:paraId="31962E00" w14:textId="77777777" w:rsidR="002A5504" w:rsidRDefault="002A5504" w:rsidP="002A5504">
      <w:pPr>
        <w:ind w:left="720"/>
      </w:pPr>
      <w:r>
        <w:t>Implemented:</w:t>
      </w:r>
    </w:p>
    <w:p w14:paraId="696F8A11" w14:textId="77777777" w:rsidR="002A5504" w:rsidRDefault="002A5504" w:rsidP="002A5504">
      <w:pPr>
        <w:spacing w:after="0"/>
        <w:ind w:left="1440"/>
      </w:pPr>
      <w:r>
        <w:t>GATTS_REQ_TYPE_READ</w:t>
      </w:r>
    </w:p>
    <w:p w14:paraId="7710A6BB" w14:textId="77777777" w:rsidR="002A5504" w:rsidRDefault="002A5504" w:rsidP="002A5504">
      <w:pPr>
        <w:ind w:left="1440"/>
      </w:pPr>
      <w:r w:rsidRPr="002A5504">
        <w:t>GATTS_REQ_TYPE_WRITE</w:t>
      </w:r>
    </w:p>
    <w:p w14:paraId="54D95E1A" w14:textId="77777777" w:rsidR="002A5504" w:rsidRDefault="002A5504" w:rsidP="002A5504">
      <w:pPr>
        <w:ind w:left="720"/>
      </w:pPr>
      <w:r>
        <w:t>Others:</w:t>
      </w:r>
    </w:p>
    <w:p w14:paraId="31FBE330" w14:textId="77777777" w:rsidR="00402759" w:rsidRDefault="002A5504" w:rsidP="00402759">
      <w:pPr>
        <w:spacing w:after="0"/>
        <w:ind w:left="1440"/>
      </w:pPr>
      <w:r w:rsidRPr="002A5504">
        <w:t>GATTS_REQ_TYPE_PREP_WRITE</w:t>
      </w:r>
    </w:p>
    <w:p w14:paraId="274776D0" w14:textId="77777777" w:rsidR="00402759" w:rsidRDefault="00402759" w:rsidP="00402759">
      <w:pPr>
        <w:spacing w:after="0"/>
        <w:ind w:left="1440"/>
      </w:pPr>
      <w:r>
        <w:t>GATTS_REQ_TYPE_WRITE_EXEC</w:t>
      </w:r>
    </w:p>
    <w:p w14:paraId="7BA5E340" w14:textId="77777777" w:rsidR="002A5504" w:rsidRDefault="00402759" w:rsidP="00402759">
      <w:pPr>
        <w:spacing w:after="0"/>
        <w:ind w:left="1440"/>
      </w:pPr>
      <w:r>
        <w:t>GATTS_REQ_TYPE_MTU</w:t>
      </w:r>
    </w:p>
    <w:p w14:paraId="260BF85A" w14:textId="77777777" w:rsidR="006E138E" w:rsidRDefault="00402759" w:rsidP="003252AC">
      <w:pPr>
        <w:ind w:left="1440"/>
      </w:pPr>
      <w:r>
        <w:t>GATTS_REQ_TYPE_CONF</w:t>
      </w:r>
    </w:p>
    <w:p w14:paraId="34434FF7" w14:textId="77777777" w:rsidR="00B64B36" w:rsidRDefault="00B64B36">
      <w:pPr>
        <w:spacing w:line="259" w:lineRule="auto"/>
        <w:rPr>
          <w:rFonts w:eastAsia="Times New Roman"/>
          <w:b/>
          <w:bCs/>
          <w:color w:val="1F4E79" w:themeColor="accent1" w:themeShade="80"/>
          <w:sz w:val="28"/>
          <w:szCs w:val="28"/>
        </w:rPr>
      </w:pPr>
      <w:r>
        <w:br w:type="page"/>
      </w:r>
    </w:p>
    <w:p w14:paraId="155F8436" w14:textId="77777777" w:rsidR="006E138E" w:rsidRDefault="006E138E" w:rsidP="0023191C">
      <w:pPr>
        <w:pStyle w:val="Heading1"/>
      </w:pPr>
      <w:r>
        <w:lastRenderedPageBreak/>
        <w:t>Chapter 4B</w:t>
      </w:r>
    </w:p>
    <w:p w14:paraId="0C5FB80E" w14:textId="62D2FD16" w:rsidR="006E138E" w:rsidRDefault="006E138E" w:rsidP="006E138E">
      <w:pPr>
        <w:pStyle w:val="Heading3"/>
      </w:pPr>
      <w:r>
        <w:t>Exercise 4B.</w:t>
      </w:r>
      <w:r w:rsidR="00935E37">
        <w:t>2</w:t>
      </w:r>
      <w:bookmarkStart w:id="0" w:name="_GoBack"/>
      <w:bookmarkEnd w:id="0"/>
    </w:p>
    <w:p w14:paraId="4F24998C" w14:textId="77777777" w:rsidR="006E138E" w:rsidRDefault="006E138E" w:rsidP="00460F1D">
      <w:pPr>
        <w:pStyle w:val="ListParagraph"/>
        <w:numPr>
          <w:ilvl w:val="0"/>
          <w:numId w:val="10"/>
        </w:numPr>
      </w:pPr>
      <w:r>
        <w:t>How long does the device stay in high duty cycle advertising mode</w:t>
      </w:r>
      <w:r w:rsidRPr="00830EAE">
        <w:t>?</w:t>
      </w:r>
      <w:r>
        <w:t xml:space="preserve"> How long does it stay in low duty cycle advertising mode? Where are these values set?</w:t>
      </w:r>
    </w:p>
    <w:p w14:paraId="4A236CFF" w14:textId="77777777" w:rsidR="006E138E" w:rsidRDefault="001B201E" w:rsidP="001B201E">
      <w:pPr>
        <w:ind w:left="720"/>
      </w:pPr>
      <w:r>
        <w:t xml:space="preserve">High: 30 seconds  </w:t>
      </w:r>
    </w:p>
    <w:p w14:paraId="4C194402" w14:textId="77777777" w:rsidR="001B201E" w:rsidRDefault="001B201E" w:rsidP="001B201E">
      <w:pPr>
        <w:ind w:left="720"/>
      </w:pPr>
      <w:r>
        <w:t>Low: 60 seconds</w:t>
      </w:r>
    </w:p>
    <w:p w14:paraId="0052E49C" w14:textId="77777777" w:rsidR="001B201E" w:rsidRDefault="001B201E" w:rsidP="001B201E">
      <w:pPr>
        <w:ind w:left="720"/>
      </w:pPr>
      <w:r>
        <w:t xml:space="preserve">These are specified in the </w:t>
      </w:r>
      <w:proofErr w:type="spellStart"/>
      <w:r>
        <w:t>wiced_bt_cfg.c</w:t>
      </w:r>
      <w:proofErr w:type="spellEnd"/>
      <w:r>
        <w:t xml:space="preserve"> file in </w:t>
      </w:r>
      <w:proofErr w:type="spellStart"/>
      <w:r w:rsidRPr="001B201E">
        <w:rPr>
          <w:i/>
        </w:rPr>
        <w:t>wiced_bt_cfg_settings.ble_advert_cfg.high_duty_duration</w:t>
      </w:r>
      <w:proofErr w:type="spellEnd"/>
      <w:r>
        <w:t xml:space="preserve"> and </w:t>
      </w:r>
      <w:proofErr w:type="spellStart"/>
      <w:r w:rsidRPr="001B201E">
        <w:rPr>
          <w:i/>
        </w:rPr>
        <w:t>wiced_bt_cfg_settings.ble_advert_cfg.low_duty_duration</w:t>
      </w:r>
      <w:proofErr w:type="spellEnd"/>
    </w:p>
    <w:p w14:paraId="0718ED06" w14:textId="33F71177" w:rsidR="006E138E" w:rsidRDefault="006E138E" w:rsidP="006E138E">
      <w:pPr>
        <w:pStyle w:val="Heading3"/>
      </w:pPr>
      <w:r>
        <w:t>Exercise 4B.</w:t>
      </w:r>
      <w:r w:rsidR="00935E37">
        <w:t>3</w:t>
      </w:r>
    </w:p>
    <w:p w14:paraId="6249A312" w14:textId="77777777" w:rsidR="006E138E" w:rsidRDefault="006E138E" w:rsidP="00460F1D">
      <w:pPr>
        <w:pStyle w:val="ListParagraph"/>
        <w:numPr>
          <w:ilvl w:val="0"/>
          <w:numId w:val="11"/>
        </w:numPr>
        <w:spacing w:line="259" w:lineRule="auto"/>
      </w:pPr>
      <w:r w:rsidRPr="00830EAE">
        <w:t>What items are stored in NVRAM?</w:t>
      </w:r>
    </w:p>
    <w:p w14:paraId="3E01D1FB" w14:textId="77777777" w:rsidR="006E138E" w:rsidRDefault="006E138E" w:rsidP="006E138E">
      <w:pPr>
        <w:pStyle w:val="ListParagraph"/>
        <w:spacing w:line="259" w:lineRule="auto"/>
      </w:pPr>
    </w:p>
    <w:p w14:paraId="66E15CAD" w14:textId="77777777" w:rsidR="0052234C" w:rsidRDefault="0052234C" w:rsidP="006E138E">
      <w:pPr>
        <w:pStyle w:val="ListParagraph"/>
        <w:spacing w:line="259" w:lineRule="auto"/>
      </w:pPr>
      <w:proofErr w:type="spellStart"/>
      <w:r w:rsidRPr="0052234C">
        <w:rPr>
          <w:i/>
        </w:rPr>
        <w:t>Hostinfo</w:t>
      </w:r>
      <w:proofErr w:type="spellEnd"/>
      <w:r>
        <w:t xml:space="preserve"> (Remote BDADDR and Button CCCD state)</w:t>
      </w:r>
    </w:p>
    <w:p w14:paraId="6EAD5886" w14:textId="77777777" w:rsidR="0052234C" w:rsidRPr="0052234C" w:rsidRDefault="0052234C" w:rsidP="006E138E">
      <w:pPr>
        <w:pStyle w:val="ListParagraph"/>
        <w:spacing w:line="259" w:lineRule="auto"/>
        <w:rPr>
          <w:i/>
        </w:rPr>
      </w:pPr>
      <w:r w:rsidRPr="0052234C">
        <w:rPr>
          <w:i/>
        </w:rPr>
        <w:t>Local Keys</w:t>
      </w:r>
      <w:r w:rsidR="00B64B36">
        <w:rPr>
          <w:i/>
        </w:rPr>
        <w:t xml:space="preserve"> (Privacy Information)</w:t>
      </w:r>
    </w:p>
    <w:p w14:paraId="0B29FA4E" w14:textId="77777777" w:rsidR="0052234C" w:rsidRPr="0052234C" w:rsidRDefault="0052234C" w:rsidP="006E138E">
      <w:pPr>
        <w:pStyle w:val="ListParagraph"/>
        <w:spacing w:line="259" w:lineRule="auto"/>
        <w:rPr>
          <w:i/>
        </w:rPr>
      </w:pPr>
      <w:r w:rsidRPr="0052234C">
        <w:rPr>
          <w:i/>
        </w:rPr>
        <w:t>Paired Device Keys</w:t>
      </w:r>
      <w:r w:rsidR="00B64B36">
        <w:rPr>
          <w:i/>
        </w:rPr>
        <w:t xml:space="preserve"> (Encryption Information)</w:t>
      </w:r>
    </w:p>
    <w:p w14:paraId="64742BEB" w14:textId="77777777" w:rsidR="0052234C" w:rsidRPr="00830EAE" w:rsidRDefault="0052234C" w:rsidP="006E138E">
      <w:pPr>
        <w:pStyle w:val="ListParagraph"/>
        <w:spacing w:line="259" w:lineRule="auto"/>
      </w:pPr>
    </w:p>
    <w:p w14:paraId="57C5CF4E" w14:textId="77777777" w:rsidR="006E138E" w:rsidRPr="00830EAE" w:rsidRDefault="006E138E" w:rsidP="00460F1D">
      <w:pPr>
        <w:pStyle w:val="ListParagraph"/>
        <w:numPr>
          <w:ilvl w:val="0"/>
          <w:numId w:val="11"/>
        </w:numPr>
        <w:spacing w:line="259" w:lineRule="auto"/>
      </w:pPr>
      <w:r w:rsidRPr="00830EAE">
        <w:t>Which event stores each piece of information?</w:t>
      </w:r>
    </w:p>
    <w:p w14:paraId="5AAEC39E" w14:textId="77777777" w:rsidR="006E138E" w:rsidRDefault="0052234C" w:rsidP="0052234C">
      <w:pPr>
        <w:ind w:left="720"/>
      </w:pPr>
      <w:proofErr w:type="spellStart"/>
      <w:r w:rsidRPr="0052234C">
        <w:rPr>
          <w:i/>
        </w:rPr>
        <w:t>Hostinfo</w:t>
      </w:r>
      <w:proofErr w:type="spellEnd"/>
      <w:r>
        <w:t xml:space="preserve"> is stored during </w:t>
      </w:r>
      <w:r w:rsidRPr="0052234C">
        <w:t>BTM_PAIRING_COMPLETE_EVT</w:t>
      </w:r>
      <w:r>
        <w:t xml:space="preserve"> and in </w:t>
      </w:r>
      <w:r w:rsidRPr="0052234C">
        <w:t>ex03_ble_bond_set_value</w:t>
      </w:r>
      <w:r>
        <w:t xml:space="preserve"> if the Button CCCD value was written</w:t>
      </w:r>
    </w:p>
    <w:p w14:paraId="7D936DE5" w14:textId="77777777" w:rsidR="0052234C" w:rsidRDefault="0052234C" w:rsidP="0052234C">
      <w:pPr>
        <w:tabs>
          <w:tab w:val="left" w:pos="4073"/>
        </w:tabs>
        <w:ind w:left="720"/>
      </w:pPr>
      <w:r w:rsidRPr="0052234C">
        <w:rPr>
          <w:i/>
        </w:rPr>
        <w:t>Local Keys</w:t>
      </w:r>
      <w:r>
        <w:t xml:space="preserve"> are stored during </w:t>
      </w:r>
      <w:r w:rsidRPr="0052234C">
        <w:t>BTM_LOCAL_IDENTITY_KEYS_UPDATE_EVT</w:t>
      </w:r>
    </w:p>
    <w:p w14:paraId="1BEBE0CE" w14:textId="77777777" w:rsidR="006E138E" w:rsidRDefault="0052234C" w:rsidP="0052234C">
      <w:pPr>
        <w:ind w:left="720"/>
      </w:pPr>
      <w:r w:rsidRPr="0052234C">
        <w:rPr>
          <w:i/>
        </w:rPr>
        <w:t>Paired Keys</w:t>
      </w:r>
      <w:r>
        <w:t xml:space="preserve"> are stored during </w:t>
      </w:r>
      <w:r w:rsidRPr="0052234C">
        <w:t>BTM_PAIRED_DEVICE_LINK_KEYS_UPDATE_EVT</w:t>
      </w:r>
    </w:p>
    <w:p w14:paraId="431C06FE" w14:textId="77777777" w:rsidR="0052234C" w:rsidRPr="00B407D1" w:rsidRDefault="0052234C" w:rsidP="00B64B36">
      <w:pPr>
        <w:ind w:left="720"/>
      </w:pPr>
      <w:r>
        <w:t xml:space="preserve">All three are cleared out (i.e. reset) in the </w:t>
      </w:r>
      <w:proofErr w:type="spellStart"/>
      <w:r w:rsidRPr="0052234C">
        <w:t>button_cback</w:t>
      </w:r>
      <w:proofErr w:type="spellEnd"/>
      <w:r>
        <w:t xml:space="preserve"> function to allow re-pairing.</w:t>
      </w:r>
    </w:p>
    <w:p w14:paraId="2545150B" w14:textId="77777777" w:rsidR="006E138E" w:rsidRDefault="006E138E" w:rsidP="00460F1D">
      <w:pPr>
        <w:pStyle w:val="ListParagraph"/>
        <w:numPr>
          <w:ilvl w:val="0"/>
          <w:numId w:val="11"/>
        </w:numPr>
        <w:spacing w:line="259" w:lineRule="auto"/>
      </w:pPr>
      <w:r w:rsidRPr="00830EAE">
        <w:t>Which event retrieves each piece of information?</w:t>
      </w:r>
    </w:p>
    <w:p w14:paraId="66450782" w14:textId="77777777" w:rsidR="0052234C" w:rsidRDefault="0052234C" w:rsidP="0052234C">
      <w:pPr>
        <w:ind w:left="720"/>
      </w:pPr>
      <w:proofErr w:type="spellStart"/>
      <w:r w:rsidRPr="0052234C">
        <w:rPr>
          <w:i/>
        </w:rPr>
        <w:t>Hostinfo</w:t>
      </w:r>
      <w:proofErr w:type="spellEnd"/>
      <w:r>
        <w:t xml:space="preserve"> is retrieved by </w:t>
      </w:r>
      <w:r w:rsidRPr="0052234C">
        <w:t>BTM_ENCRYPTION_STATUS_EVT</w:t>
      </w:r>
      <w:r>
        <w:t xml:space="preserve"> (if the device was previously bonded </w:t>
      </w:r>
    </w:p>
    <w:p w14:paraId="013DEF21" w14:textId="77777777" w:rsidR="0052234C" w:rsidRDefault="0052234C" w:rsidP="0052234C">
      <w:pPr>
        <w:ind w:left="720"/>
      </w:pPr>
      <w:r w:rsidRPr="0052234C">
        <w:rPr>
          <w:i/>
        </w:rPr>
        <w:t>Local Keys</w:t>
      </w:r>
      <w:r>
        <w:t xml:space="preserve"> are retrieved by </w:t>
      </w:r>
      <w:r w:rsidRPr="0052234C">
        <w:t>BTM_LOCAL_IDENTITY_KEYS_REQUEST_EVT</w:t>
      </w:r>
    </w:p>
    <w:p w14:paraId="400B83DA" w14:textId="77777777" w:rsidR="0052234C" w:rsidRDefault="0052234C" w:rsidP="0052234C">
      <w:pPr>
        <w:ind w:left="720"/>
      </w:pPr>
      <w:r w:rsidRPr="0052234C">
        <w:rPr>
          <w:i/>
        </w:rPr>
        <w:t>Paired Keys</w:t>
      </w:r>
      <w:r>
        <w:t xml:space="preserve"> are retrieved by </w:t>
      </w:r>
      <w:r w:rsidRPr="0052234C">
        <w:t xml:space="preserve">ex03_ble_bond_app_init </w:t>
      </w:r>
      <w:r w:rsidR="00B4191C">
        <w:t>(at startup)</w:t>
      </w:r>
      <w:r>
        <w:t xml:space="preserve"> and by </w:t>
      </w:r>
      <w:r w:rsidRPr="0052234C">
        <w:t>BTM_PAIRED_DEVICE_LINK_KEYS_REQUEST_EVT</w:t>
      </w:r>
    </w:p>
    <w:p w14:paraId="14CE2B40" w14:textId="77777777" w:rsidR="00B64B36" w:rsidRDefault="00B64B36" w:rsidP="00460F1D">
      <w:pPr>
        <w:pStyle w:val="ListParagraph"/>
        <w:numPr>
          <w:ilvl w:val="0"/>
          <w:numId w:val="11"/>
        </w:numPr>
        <w:spacing w:line="259" w:lineRule="auto"/>
      </w:pPr>
      <w:r>
        <w:t>In what event is the privacy info read from NVRAM?</w:t>
      </w:r>
    </w:p>
    <w:p w14:paraId="445DE827" w14:textId="77777777" w:rsidR="00B64B36" w:rsidRDefault="00B64B36" w:rsidP="00B64B36">
      <w:pPr>
        <w:ind w:left="720"/>
      </w:pPr>
      <w:r w:rsidRPr="0052234C">
        <w:t>BTM_LOCAL_IDENTITY_KEYS_REQUEST_EVT</w:t>
      </w:r>
    </w:p>
    <w:p w14:paraId="619FF8F5" w14:textId="77777777" w:rsidR="00B64B36" w:rsidRPr="00B64B36" w:rsidRDefault="00B64B36" w:rsidP="00460F1D">
      <w:pPr>
        <w:pStyle w:val="ListParagraph"/>
        <w:numPr>
          <w:ilvl w:val="0"/>
          <w:numId w:val="11"/>
        </w:numPr>
        <w:spacing w:line="259" w:lineRule="auto"/>
        <w:rPr>
          <w:szCs w:val="22"/>
        </w:rPr>
      </w:pPr>
      <w:r>
        <w:t xml:space="preserve">Which event is called if privacy information is not retrieved after new keys have been </w:t>
      </w:r>
      <w:r w:rsidR="0016009A">
        <w:t>generated</w:t>
      </w:r>
      <w:r>
        <w:t xml:space="preserve"> by the stack?</w:t>
      </w:r>
    </w:p>
    <w:p w14:paraId="511EB235" w14:textId="77777777" w:rsidR="00B64B36" w:rsidRDefault="00B64B36" w:rsidP="00B64B36">
      <w:pPr>
        <w:ind w:left="720"/>
      </w:pPr>
      <w:r w:rsidRPr="0052234C">
        <w:t>BTM_LOCAL_IDENTITY_KEYS_</w:t>
      </w:r>
      <w:r>
        <w:t>UPDATE</w:t>
      </w:r>
      <w:r w:rsidRPr="0052234C">
        <w:t>_EVT</w:t>
      </w:r>
    </w:p>
    <w:p w14:paraId="21A787FA" w14:textId="77777777" w:rsidR="00B64B36" w:rsidRPr="00305D4E" w:rsidRDefault="00B64B36" w:rsidP="00B64B36">
      <w:pPr>
        <w:pStyle w:val="ListParagraph"/>
        <w:spacing w:line="259" w:lineRule="auto"/>
        <w:rPr>
          <w:szCs w:val="22"/>
        </w:rPr>
      </w:pPr>
    </w:p>
    <w:p w14:paraId="33184ACD" w14:textId="77777777" w:rsidR="0052234C" w:rsidRPr="00830EAE" w:rsidRDefault="0052234C" w:rsidP="0052234C">
      <w:pPr>
        <w:spacing w:line="259" w:lineRule="auto"/>
        <w:ind w:left="360"/>
      </w:pPr>
    </w:p>
    <w:p w14:paraId="45FA712A" w14:textId="510B2DB9" w:rsidR="006E138E" w:rsidRDefault="006E138E" w:rsidP="006E138E">
      <w:pPr>
        <w:pStyle w:val="Heading3"/>
      </w:pPr>
      <w:r>
        <w:t>Exercise 4B.</w:t>
      </w:r>
      <w:r w:rsidR="00EA3469">
        <w:t>4</w:t>
      </w:r>
    </w:p>
    <w:p w14:paraId="33D4382B" w14:textId="77777777" w:rsidR="006E138E" w:rsidRDefault="006E138E" w:rsidP="00460F1D">
      <w:pPr>
        <w:pStyle w:val="ListParagraph"/>
        <w:numPr>
          <w:ilvl w:val="0"/>
          <w:numId w:val="12"/>
        </w:numPr>
        <w:spacing w:line="259" w:lineRule="auto"/>
      </w:pPr>
      <w:r w:rsidRPr="00830EAE">
        <w:t>Other than BTM_IO_CAPABILITIES_NONE and BTM_IO_CAPABILITIES_DISPLAY_ONLY, what other choices are available? What do they mean?</w:t>
      </w:r>
    </w:p>
    <w:p w14:paraId="6F7B9047" w14:textId="77777777" w:rsidR="006E138E" w:rsidRDefault="00D824CF" w:rsidP="00D824CF">
      <w:pPr>
        <w:ind w:left="720"/>
      </w:pPr>
      <w:r w:rsidRPr="00D824CF">
        <w:t>BTM_IO_CAPABILITIES_DISPLAY_AND_YES_NO_INPUT</w:t>
      </w:r>
    </w:p>
    <w:p w14:paraId="725AD8A5" w14:textId="77777777" w:rsidR="00D824CF" w:rsidRDefault="00D824CF" w:rsidP="002771EE">
      <w:pPr>
        <w:ind w:left="1440"/>
      </w:pPr>
      <w:r>
        <w:t xml:space="preserve">Device can display values </w:t>
      </w:r>
      <w:r w:rsidR="00B4191C">
        <w:t xml:space="preserve">(e.g. 6-digit numbers) </w:t>
      </w:r>
      <w:r>
        <w:t xml:space="preserve">and </w:t>
      </w:r>
      <w:r w:rsidR="002771EE">
        <w:t>can accept a Yes/No input from the user.</w:t>
      </w:r>
    </w:p>
    <w:p w14:paraId="22361EAA" w14:textId="77777777" w:rsidR="002771EE" w:rsidRDefault="00B4191C" w:rsidP="002771EE">
      <w:pPr>
        <w:ind w:left="720"/>
      </w:pPr>
      <w:r w:rsidRPr="00B4191C">
        <w:t>BTM_IO_CAPABILITIES_KEYBOARD_ONLY</w:t>
      </w:r>
    </w:p>
    <w:p w14:paraId="114328D1" w14:textId="77777777" w:rsidR="00B4191C" w:rsidRDefault="00B4191C" w:rsidP="00B4191C">
      <w:pPr>
        <w:ind w:left="1440"/>
      </w:pPr>
      <w:r>
        <w:t>Device can accept input (e.g. numbers) but cannot display any values.</w:t>
      </w:r>
    </w:p>
    <w:p w14:paraId="58819139" w14:textId="77777777" w:rsidR="00B4191C" w:rsidRDefault="00B4191C" w:rsidP="00B4191C">
      <w:pPr>
        <w:ind w:left="720"/>
      </w:pPr>
      <w:r w:rsidRPr="00B4191C">
        <w:t>BTM_IO_CAPABILITIES_BLE_DISPLAY_AND_KEYBOARD_INPUT</w:t>
      </w:r>
    </w:p>
    <w:p w14:paraId="7DAD137E" w14:textId="77777777" w:rsidR="00B4191C" w:rsidRDefault="00B4191C" w:rsidP="00B4191C">
      <w:pPr>
        <w:ind w:left="1440"/>
      </w:pPr>
      <w:r>
        <w:t>Device can display values (e.g. 6-digit numbers) and</w:t>
      </w:r>
      <w:r w:rsidRPr="00B4191C">
        <w:t xml:space="preserve"> </w:t>
      </w:r>
      <w:r>
        <w:t>can accept input (e.g. numbers).</w:t>
      </w:r>
    </w:p>
    <w:p w14:paraId="73D1B62A" w14:textId="77777777" w:rsidR="006E138E" w:rsidRDefault="006E138E" w:rsidP="006E138E"/>
    <w:p w14:paraId="4F4670F4" w14:textId="77777777" w:rsidR="006E138E" w:rsidRPr="00830EAE" w:rsidRDefault="006E138E" w:rsidP="00460F1D">
      <w:pPr>
        <w:pStyle w:val="ListParagraph"/>
        <w:numPr>
          <w:ilvl w:val="0"/>
          <w:numId w:val="12"/>
        </w:numPr>
        <w:spacing w:line="259" w:lineRule="auto"/>
      </w:pPr>
      <w:r>
        <w:t>What additional stack callback event occurs compared to the previous exercise? At what point does it get called?</w:t>
      </w:r>
    </w:p>
    <w:p w14:paraId="5C6818AE" w14:textId="77777777" w:rsidR="006E138E" w:rsidRDefault="006E138E" w:rsidP="006E138E">
      <w:pPr>
        <w:pStyle w:val="ListParagraph"/>
      </w:pPr>
    </w:p>
    <w:p w14:paraId="2087B576" w14:textId="77777777" w:rsidR="004675CE" w:rsidRDefault="007601B2" w:rsidP="006E138E">
      <w:pPr>
        <w:pStyle w:val="ListParagraph"/>
      </w:pPr>
      <w:r w:rsidRPr="007601B2">
        <w:t>BTM_PASSKEY_NOTIFICATION_EVT</w:t>
      </w:r>
    </w:p>
    <w:p w14:paraId="11493913" w14:textId="77777777" w:rsidR="007601B2" w:rsidRDefault="007601B2" w:rsidP="006E138E">
      <w:pPr>
        <w:pStyle w:val="ListParagraph"/>
      </w:pPr>
    </w:p>
    <w:p w14:paraId="411F5323" w14:textId="77777777" w:rsidR="007601B2" w:rsidRDefault="007601B2" w:rsidP="006E138E">
      <w:pPr>
        <w:pStyle w:val="ListParagraph"/>
      </w:pPr>
      <w:r>
        <w:t xml:space="preserve">This event is called between </w:t>
      </w:r>
      <w:r w:rsidRPr="007601B2">
        <w:t>BTM_PAIRING_IO_CAPABILITIES_BLE_REQUEST_EVT</w:t>
      </w:r>
      <w:r>
        <w:t xml:space="preserve"> and </w:t>
      </w:r>
      <w:r w:rsidRPr="007601B2">
        <w:t>BTM_ENCRYPTION_STATUS_EVT</w:t>
      </w:r>
      <w:r>
        <w:t>.</w:t>
      </w:r>
    </w:p>
    <w:p w14:paraId="69C53942" w14:textId="77777777" w:rsidR="00D15A38" w:rsidRDefault="00D15A38">
      <w:pPr>
        <w:spacing w:line="259" w:lineRule="auto"/>
        <w:rPr>
          <w:rFonts w:eastAsia="Times New Roman"/>
          <w:b/>
          <w:bCs/>
          <w:color w:val="1F4E79" w:themeColor="accent1" w:themeShade="80"/>
          <w:sz w:val="28"/>
          <w:szCs w:val="28"/>
        </w:rPr>
      </w:pPr>
      <w:r>
        <w:br w:type="page"/>
      </w:r>
    </w:p>
    <w:p w14:paraId="4E32871F" w14:textId="77777777" w:rsidR="00D15A38" w:rsidRDefault="00D15A38" w:rsidP="00D15A38">
      <w:pPr>
        <w:pStyle w:val="Heading1"/>
      </w:pPr>
      <w:r>
        <w:lastRenderedPageBreak/>
        <w:t>Chapter 4C</w:t>
      </w:r>
    </w:p>
    <w:p w14:paraId="007DDE10" w14:textId="6A0EBF2C" w:rsidR="00940ADA" w:rsidRDefault="00940ADA" w:rsidP="00D15A38">
      <w:pPr>
        <w:pStyle w:val="Heading3"/>
      </w:pPr>
      <w:r>
        <w:t>Exercise 4C.1</w:t>
      </w:r>
    </w:p>
    <w:p w14:paraId="5AC2361A" w14:textId="502F307F" w:rsidR="00646513" w:rsidRPr="00204A94" w:rsidRDefault="00646513" w:rsidP="00460F1D">
      <w:pPr>
        <w:pStyle w:val="ListParagraph"/>
        <w:numPr>
          <w:ilvl w:val="0"/>
          <w:numId w:val="17"/>
        </w:numPr>
        <w:spacing w:line="259" w:lineRule="auto"/>
        <w:rPr>
          <w:color w:val="000000" w:themeColor="text1"/>
        </w:rPr>
      </w:pPr>
      <w:r>
        <w:rPr>
          <w:color w:val="000000" w:themeColor="text1"/>
        </w:rPr>
        <w:t>Which</w:t>
      </w:r>
      <w:r w:rsidRPr="00204A94">
        <w:rPr>
          <w:color w:val="000000" w:themeColor="text1"/>
        </w:rPr>
        <w:t xml:space="preserve"> lines in the code are used to configure </w:t>
      </w:r>
      <w:r w:rsidR="00526050">
        <w:rPr>
          <w:color w:val="000000" w:themeColor="text1"/>
        </w:rPr>
        <w:t xml:space="preserve">and initialize </w:t>
      </w:r>
      <w:r w:rsidRPr="00204A94">
        <w:rPr>
          <w:color w:val="000000" w:themeColor="text1"/>
        </w:rPr>
        <w:t>sleep?</w:t>
      </w:r>
    </w:p>
    <w:p w14:paraId="67A2636D" w14:textId="1D67EBDF" w:rsidR="00646513" w:rsidRDefault="00646513" w:rsidP="00646513">
      <w:pPr>
        <w:ind w:left="720"/>
        <w:rPr>
          <w:color w:val="000000" w:themeColor="text1"/>
        </w:rPr>
      </w:pPr>
      <w:r>
        <w:rPr>
          <w:color w:val="000000" w:themeColor="text1"/>
        </w:rPr>
        <w:t>Lines 1</w:t>
      </w:r>
      <w:r w:rsidR="007D08AE">
        <w:rPr>
          <w:color w:val="000000" w:themeColor="text1"/>
        </w:rPr>
        <w:t>1</w:t>
      </w:r>
      <w:r w:rsidR="00526050">
        <w:rPr>
          <w:color w:val="000000" w:themeColor="text1"/>
        </w:rPr>
        <w:t>7</w:t>
      </w:r>
      <w:r>
        <w:rPr>
          <w:color w:val="000000" w:themeColor="text1"/>
        </w:rPr>
        <w:t xml:space="preserve"> – 1</w:t>
      </w:r>
      <w:r w:rsidR="00526050">
        <w:rPr>
          <w:color w:val="000000" w:themeColor="text1"/>
        </w:rPr>
        <w:t>28</w:t>
      </w:r>
      <w:r>
        <w:rPr>
          <w:color w:val="000000" w:themeColor="text1"/>
        </w:rPr>
        <w:t>:</w:t>
      </w:r>
    </w:p>
    <w:p w14:paraId="4B5D8726" w14:textId="05DE2375" w:rsidR="00526050" w:rsidRPr="00587797" w:rsidRDefault="00526050" w:rsidP="00526050">
      <w:pPr>
        <w:autoSpaceDE w:val="0"/>
        <w:autoSpaceDN w:val="0"/>
        <w:adjustRightInd w:val="0"/>
        <w:spacing w:after="0"/>
        <w:ind w:left="1440"/>
        <w:rPr>
          <w:rFonts w:ascii="Consolas" w:hAnsi="Consolas" w:cs="Consolas"/>
          <w:sz w:val="16"/>
          <w:szCs w:val="20"/>
        </w:rPr>
      </w:pPr>
      <w:r w:rsidRPr="00587797">
        <w:rPr>
          <w:rFonts w:ascii="Consolas" w:hAnsi="Consolas" w:cs="Consolas"/>
          <w:color w:val="3F7F5F"/>
          <w:sz w:val="16"/>
          <w:szCs w:val="20"/>
        </w:rPr>
        <w:t>/* Configure and initialize sleep */</w:t>
      </w:r>
    </w:p>
    <w:p w14:paraId="5E1687CE" w14:textId="4C078774" w:rsidR="00526050" w:rsidRPr="00587797" w:rsidRDefault="00526050" w:rsidP="00526050">
      <w:pPr>
        <w:autoSpaceDE w:val="0"/>
        <w:autoSpaceDN w:val="0"/>
        <w:adjustRightInd w:val="0"/>
        <w:spacing w:after="0"/>
        <w:ind w:left="1440"/>
        <w:rPr>
          <w:rFonts w:ascii="Consolas" w:hAnsi="Consolas" w:cs="Consolas"/>
          <w:sz w:val="16"/>
          <w:szCs w:val="20"/>
        </w:rPr>
      </w:pPr>
      <w:proofErr w:type="spellStart"/>
      <w:r w:rsidRPr="00587797">
        <w:rPr>
          <w:rFonts w:ascii="Consolas" w:hAnsi="Consolas" w:cs="Consolas"/>
          <w:color w:val="000000"/>
          <w:sz w:val="16"/>
          <w:szCs w:val="20"/>
        </w:rPr>
        <w:t>sleep_</w:t>
      </w:r>
      <w:proofErr w:type="gramStart"/>
      <w:r w:rsidRPr="00587797">
        <w:rPr>
          <w:rFonts w:ascii="Consolas" w:hAnsi="Consolas" w:cs="Consolas"/>
          <w:color w:val="000000"/>
          <w:sz w:val="16"/>
          <w:szCs w:val="20"/>
        </w:rPr>
        <w:t>cfg.</w:t>
      </w:r>
      <w:r w:rsidRPr="00587797">
        <w:rPr>
          <w:rFonts w:ascii="Consolas" w:hAnsi="Consolas" w:cs="Consolas"/>
          <w:color w:val="0000C0"/>
          <w:sz w:val="16"/>
          <w:szCs w:val="20"/>
        </w:rPr>
        <w:t>sleep</w:t>
      </w:r>
      <w:proofErr w:type="gramEnd"/>
      <w:r w:rsidRPr="00587797">
        <w:rPr>
          <w:rFonts w:ascii="Consolas" w:hAnsi="Consolas" w:cs="Consolas"/>
          <w:color w:val="0000C0"/>
          <w:sz w:val="16"/>
          <w:szCs w:val="20"/>
        </w:rPr>
        <w:t>_mode</w:t>
      </w:r>
      <w:proofErr w:type="spellEnd"/>
      <w:r w:rsidRPr="00587797">
        <w:rPr>
          <w:rFonts w:ascii="Consolas" w:hAnsi="Consolas" w:cs="Consolas"/>
          <w:color w:val="000000"/>
          <w:sz w:val="16"/>
          <w:szCs w:val="20"/>
        </w:rPr>
        <w:tab/>
      </w:r>
      <w:r w:rsidRPr="00587797">
        <w:rPr>
          <w:rFonts w:ascii="Consolas" w:hAnsi="Consolas" w:cs="Consolas"/>
          <w:color w:val="000000"/>
          <w:sz w:val="16"/>
          <w:szCs w:val="20"/>
        </w:rPr>
        <w:tab/>
      </w:r>
      <w:r w:rsidRPr="00587797">
        <w:rPr>
          <w:rFonts w:ascii="Consolas" w:hAnsi="Consolas" w:cs="Consolas"/>
          <w:color w:val="000000"/>
          <w:sz w:val="16"/>
          <w:szCs w:val="20"/>
        </w:rPr>
        <w:tab/>
        <w:t xml:space="preserve">= </w:t>
      </w:r>
      <w:r w:rsidRPr="00587797">
        <w:rPr>
          <w:rFonts w:ascii="Consolas" w:hAnsi="Consolas" w:cs="Consolas"/>
          <w:i/>
          <w:iCs/>
          <w:color w:val="0000C0"/>
          <w:sz w:val="16"/>
          <w:szCs w:val="20"/>
        </w:rPr>
        <w:t>WICED_SLEEP_MODE_NO_TRANSPORT</w:t>
      </w:r>
      <w:r w:rsidRPr="00587797">
        <w:rPr>
          <w:rFonts w:ascii="Consolas" w:hAnsi="Consolas" w:cs="Consolas"/>
          <w:color w:val="000000"/>
          <w:sz w:val="16"/>
          <w:szCs w:val="20"/>
        </w:rPr>
        <w:t>;</w:t>
      </w:r>
    </w:p>
    <w:p w14:paraId="2164E339" w14:textId="274AC8BB" w:rsidR="00526050" w:rsidRPr="00587797" w:rsidRDefault="00526050" w:rsidP="00526050">
      <w:pPr>
        <w:autoSpaceDE w:val="0"/>
        <w:autoSpaceDN w:val="0"/>
        <w:adjustRightInd w:val="0"/>
        <w:spacing w:after="0"/>
        <w:ind w:left="1440"/>
        <w:rPr>
          <w:rFonts w:ascii="Consolas" w:hAnsi="Consolas" w:cs="Consolas"/>
          <w:sz w:val="16"/>
          <w:szCs w:val="20"/>
        </w:rPr>
      </w:pPr>
      <w:proofErr w:type="spellStart"/>
      <w:r w:rsidRPr="00587797">
        <w:rPr>
          <w:rFonts w:ascii="Consolas" w:hAnsi="Consolas" w:cs="Consolas"/>
          <w:color w:val="000000"/>
          <w:sz w:val="16"/>
          <w:szCs w:val="20"/>
        </w:rPr>
        <w:t>sleep_</w:t>
      </w:r>
      <w:proofErr w:type="gramStart"/>
      <w:r w:rsidRPr="00587797">
        <w:rPr>
          <w:rFonts w:ascii="Consolas" w:hAnsi="Consolas" w:cs="Consolas"/>
          <w:color w:val="000000"/>
          <w:sz w:val="16"/>
          <w:szCs w:val="20"/>
        </w:rPr>
        <w:t>cfg.</w:t>
      </w:r>
      <w:r w:rsidRPr="00587797">
        <w:rPr>
          <w:rFonts w:ascii="Consolas" w:hAnsi="Consolas" w:cs="Consolas"/>
          <w:color w:val="0000C0"/>
          <w:sz w:val="16"/>
          <w:szCs w:val="20"/>
        </w:rPr>
        <w:t>device</w:t>
      </w:r>
      <w:proofErr w:type="gramEnd"/>
      <w:r w:rsidRPr="00587797">
        <w:rPr>
          <w:rFonts w:ascii="Consolas" w:hAnsi="Consolas" w:cs="Consolas"/>
          <w:color w:val="0000C0"/>
          <w:sz w:val="16"/>
          <w:szCs w:val="20"/>
        </w:rPr>
        <w:t>_wake_mode</w:t>
      </w:r>
      <w:proofErr w:type="spellEnd"/>
      <w:r w:rsidRPr="00587797">
        <w:rPr>
          <w:rFonts w:ascii="Consolas" w:hAnsi="Consolas" w:cs="Consolas"/>
          <w:color w:val="000000"/>
          <w:sz w:val="16"/>
          <w:szCs w:val="20"/>
        </w:rPr>
        <w:tab/>
      </w:r>
      <w:r w:rsidRPr="00587797">
        <w:rPr>
          <w:rFonts w:ascii="Consolas" w:hAnsi="Consolas" w:cs="Consolas"/>
          <w:color w:val="000000"/>
          <w:sz w:val="16"/>
          <w:szCs w:val="20"/>
        </w:rPr>
        <w:tab/>
      </w:r>
      <w:r w:rsidRPr="00587797">
        <w:rPr>
          <w:rFonts w:ascii="Consolas" w:hAnsi="Consolas" w:cs="Consolas"/>
          <w:color w:val="000000"/>
          <w:sz w:val="16"/>
          <w:szCs w:val="20"/>
        </w:rPr>
        <w:tab/>
        <w:t xml:space="preserve">= </w:t>
      </w:r>
      <w:r w:rsidRPr="00587797">
        <w:rPr>
          <w:rFonts w:ascii="Consolas" w:hAnsi="Consolas" w:cs="Consolas"/>
          <w:i/>
          <w:iCs/>
          <w:color w:val="0000C0"/>
          <w:sz w:val="16"/>
          <w:szCs w:val="20"/>
        </w:rPr>
        <w:t>WICED_SLEEP_WAKE_ACTIVE_LOW</w:t>
      </w:r>
      <w:r w:rsidRPr="00587797">
        <w:rPr>
          <w:rFonts w:ascii="Consolas" w:hAnsi="Consolas" w:cs="Consolas"/>
          <w:color w:val="000000"/>
          <w:sz w:val="16"/>
          <w:szCs w:val="20"/>
        </w:rPr>
        <w:t>;</w:t>
      </w:r>
    </w:p>
    <w:p w14:paraId="366DBF13" w14:textId="781C3C83" w:rsidR="00526050" w:rsidRPr="00587797" w:rsidRDefault="00526050" w:rsidP="00526050">
      <w:pPr>
        <w:autoSpaceDE w:val="0"/>
        <w:autoSpaceDN w:val="0"/>
        <w:adjustRightInd w:val="0"/>
        <w:spacing w:after="0"/>
        <w:ind w:left="1440"/>
        <w:rPr>
          <w:rFonts w:ascii="Consolas" w:hAnsi="Consolas" w:cs="Consolas"/>
          <w:sz w:val="16"/>
          <w:szCs w:val="20"/>
        </w:rPr>
      </w:pPr>
      <w:proofErr w:type="spellStart"/>
      <w:r w:rsidRPr="00587797">
        <w:rPr>
          <w:rFonts w:ascii="Consolas" w:hAnsi="Consolas" w:cs="Consolas"/>
          <w:color w:val="000000"/>
          <w:sz w:val="16"/>
          <w:szCs w:val="20"/>
        </w:rPr>
        <w:t>sleep_</w:t>
      </w:r>
      <w:proofErr w:type="gramStart"/>
      <w:r w:rsidRPr="00587797">
        <w:rPr>
          <w:rFonts w:ascii="Consolas" w:hAnsi="Consolas" w:cs="Consolas"/>
          <w:color w:val="000000"/>
          <w:sz w:val="16"/>
          <w:szCs w:val="20"/>
        </w:rPr>
        <w:t>cfg.</w:t>
      </w:r>
      <w:r w:rsidRPr="00587797">
        <w:rPr>
          <w:rFonts w:ascii="Consolas" w:hAnsi="Consolas" w:cs="Consolas"/>
          <w:color w:val="0000C0"/>
          <w:sz w:val="16"/>
          <w:szCs w:val="20"/>
        </w:rPr>
        <w:t>device</w:t>
      </w:r>
      <w:proofErr w:type="gramEnd"/>
      <w:r w:rsidRPr="00587797">
        <w:rPr>
          <w:rFonts w:ascii="Consolas" w:hAnsi="Consolas" w:cs="Consolas"/>
          <w:color w:val="0000C0"/>
          <w:sz w:val="16"/>
          <w:szCs w:val="20"/>
        </w:rPr>
        <w:t>_wake_source</w:t>
      </w:r>
      <w:proofErr w:type="spellEnd"/>
      <w:r w:rsidRPr="00587797">
        <w:rPr>
          <w:rFonts w:ascii="Consolas" w:hAnsi="Consolas" w:cs="Consolas"/>
          <w:color w:val="000000"/>
          <w:sz w:val="16"/>
          <w:szCs w:val="20"/>
        </w:rPr>
        <w:tab/>
      </w:r>
      <w:r w:rsidRPr="00587797">
        <w:rPr>
          <w:rFonts w:ascii="Consolas" w:hAnsi="Consolas" w:cs="Consolas"/>
          <w:color w:val="000000"/>
          <w:sz w:val="16"/>
          <w:szCs w:val="20"/>
        </w:rPr>
        <w:tab/>
        <w:t>= WICED_SLEEP_WAKE_SOURCE_GPIO;</w:t>
      </w:r>
    </w:p>
    <w:p w14:paraId="2B480CAD" w14:textId="6E4A6D44" w:rsidR="00526050" w:rsidRPr="00587797" w:rsidRDefault="00526050" w:rsidP="00526050">
      <w:pPr>
        <w:autoSpaceDE w:val="0"/>
        <w:autoSpaceDN w:val="0"/>
        <w:adjustRightInd w:val="0"/>
        <w:spacing w:after="0"/>
        <w:ind w:left="1440"/>
        <w:rPr>
          <w:rFonts w:ascii="Consolas" w:hAnsi="Consolas" w:cs="Consolas"/>
          <w:sz w:val="16"/>
          <w:szCs w:val="20"/>
        </w:rPr>
      </w:pPr>
      <w:proofErr w:type="spellStart"/>
      <w:r w:rsidRPr="00587797">
        <w:rPr>
          <w:rFonts w:ascii="Consolas" w:hAnsi="Consolas" w:cs="Consolas"/>
          <w:color w:val="000000"/>
          <w:sz w:val="16"/>
          <w:szCs w:val="20"/>
        </w:rPr>
        <w:t>sleep_</w:t>
      </w:r>
      <w:proofErr w:type="gramStart"/>
      <w:r w:rsidRPr="00587797">
        <w:rPr>
          <w:rFonts w:ascii="Consolas" w:hAnsi="Consolas" w:cs="Consolas"/>
          <w:color w:val="000000"/>
          <w:sz w:val="16"/>
          <w:szCs w:val="20"/>
        </w:rPr>
        <w:t>cfg.</w:t>
      </w:r>
      <w:r w:rsidRPr="00587797">
        <w:rPr>
          <w:rFonts w:ascii="Consolas" w:hAnsi="Consolas" w:cs="Consolas"/>
          <w:color w:val="0000C0"/>
          <w:sz w:val="16"/>
          <w:szCs w:val="20"/>
        </w:rPr>
        <w:t>device</w:t>
      </w:r>
      <w:proofErr w:type="gramEnd"/>
      <w:r w:rsidRPr="00587797">
        <w:rPr>
          <w:rFonts w:ascii="Consolas" w:hAnsi="Consolas" w:cs="Consolas"/>
          <w:color w:val="0000C0"/>
          <w:sz w:val="16"/>
          <w:szCs w:val="20"/>
        </w:rPr>
        <w:t>_wake_gpio_num</w:t>
      </w:r>
      <w:proofErr w:type="spellEnd"/>
      <w:r w:rsidRPr="00587797">
        <w:rPr>
          <w:rFonts w:ascii="Consolas" w:hAnsi="Consolas" w:cs="Consolas"/>
          <w:color w:val="000000"/>
          <w:sz w:val="16"/>
          <w:szCs w:val="20"/>
        </w:rPr>
        <w:tab/>
      </w:r>
      <w:r w:rsidRPr="00587797">
        <w:rPr>
          <w:rFonts w:ascii="Consolas" w:hAnsi="Consolas" w:cs="Consolas"/>
          <w:color w:val="000000"/>
          <w:sz w:val="16"/>
          <w:szCs w:val="20"/>
        </w:rPr>
        <w:tab/>
        <w:t>= WICED_GPIO_PIN_BUTTON_1;</w:t>
      </w:r>
    </w:p>
    <w:p w14:paraId="061B1B59" w14:textId="7B03635B" w:rsidR="00526050" w:rsidRPr="00587797" w:rsidRDefault="00526050" w:rsidP="00526050">
      <w:pPr>
        <w:autoSpaceDE w:val="0"/>
        <w:autoSpaceDN w:val="0"/>
        <w:adjustRightInd w:val="0"/>
        <w:spacing w:after="0"/>
        <w:ind w:left="1440"/>
        <w:rPr>
          <w:rFonts w:ascii="Consolas" w:hAnsi="Consolas" w:cs="Consolas"/>
          <w:sz w:val="16"/>
          <w:szCs w:val="20"/>
        </w:rPr>
      </w:pPr>
      <w:proofErr w:type="spellStart"/>
      <w:r w:rsidRPr="00587797">
        <w:rPr>
          <w:rFonts w:ascii="Consolas" w:hAnsi="Consolas" w:cs="Consolas"/>
          <w:color w:val="000000"/>
          <w:sz w:val="16"/>
          <w:szCs w:val="20"/>
        </w:rPr>
        <w:t>sleep_</w:t>
      </w:r>
      <w:proofErr w:type="gramStart"/>
      <w:r w:rsidRPr="00587797">
        <w:rPr>
          <w:rFonts w:ascii="Consolas" w:hAnsi="Consolas" w:cs="Consolas"/>
          <w:color w:val="000000"/>
          <w:sz w:val="16"/>
          <w:szCs w:val="20"/>
        </w:rPr>
        <w:t>cfg.</w:t>
      </w:r>
      <w:r w:rsidRPr="00587797">
        <w:rPr>
          <w:rFonts w:ascii="Consolas" w:hAnsi="Consolas" w:cs="Consolas"/>
          <w:color w:val="0000C0"/>
          <w:sz w:val="16"/>
          <w:szCs w:val="20"/>
        </w:rPr>
        <w:t>host</w:t>
      </w:r>
      <w:proofErr w:type="gramEnd"/>
      <w:r w:rsidRPr="00587797">
        <w:rPr>
          <w:rFonts w:ascii="Consolas" w:hAnsi="Consolas" w:cs="Consolas"/>
          <w:color w:val="0000C0"/>
          <w:sz w:val="16"/>
          <w:szCs w:val="20"/>
        </w:rPr>
        <w:t>_wake_mode</w:t>
      </w:r>
      <w:proofErr w:type="spellEnd"/>
      <w:r w:rsidRPr="00587797">
        <w:rPr>
          <w:rFonts w:ascii="Consolas" w:hAnsi="Consolas" w:cs="Consolas"/>
          <w:color w:val="000000"/>
          <w:sz w:val="16"/>
          <w:szCs w:val="20"/>
        </w:rPr>
        <w:tab/>
      </w:r>
      <w:r w:rsidRPr="00587797">
        <w:rPr>
          <w:rFonts w:ascii="Consolas" w:hAnsi="Consolas" w:cs="Consolas"/>
          <w:color w:val="000000"/>
          <w:sz w:val="16"/>
          <w:szCs w:val="20"/>
        </w:rPr>
        <w:tab/>
      </w:r>
      <w:r w:rsidRPr="00587797">
        <w:rPr>
          <w:rFonts w:ascii="Consolas" w:hAnsi="Consolas" w:cs="Consolas"/>
          <w:color w:val="000000"/>
          <w:sz w:val="16"/>
          <w:szCs w:val="20"/>
        </w:rPr>
        <w:tab/>
        <w:t xml:space="preserve">= </w:t>
      </w:r>
      <w:r w:rsidRPr="00587797">
        <w:rPr>
          <w:rFonts w:ascii="Consolas" w:hAnsi="Consolas" w:cs="Consolas"/>
          <w:i/>
          <w:iCs/>
          <w:color w:val="0000C0"/>
          <w:sz w:val="16"/>
          <w:szCs w:val="20"/>
        </w:rPr>
        <w:t>WICED_SLEEP_WAKE_ACTIVE_LOW</w:t>
      </w:r>
      <w:r w:rsidRPr="00587797">
        <w:rPr>
          <w:rFonts w:ascii="Consolas" w:hAnsi="Consolas" w:cs="Consolas"/>
          <w:color w:val="000000"/>
          <w:sz w:val="16"/>
          <w:szCs w:val="20"/>
        </w:rPr>
        <w:t>;</w:t>
      </w:r>
    </w:p>
    <w:p w14:paraId="58F4D848" w14:textId="3EDBBB1A" w:rsidR="00526050" w:rsidRPr="00587797" w:rsidRDefault="00526050" w:rsidP="00526050">
      <w:pPr>
        <w:autoSpaceDE w:val="0"/>
        <w:autoSpaceDN w:val="0"/>
        <w:adjustRightInd w:val="0"/>
        <w:spacing w:after="0"/>
        <w:ind w:left="1440"/>
        <w:rPr>
          <w:rFonts w:ascii="Consolas" w:hAnsi="Consolas" w:cs="Consolas"/>
          <w:sz w:val="16"/>
          <w:szCs w:val="20"/>
        </w:rPr>
      </w:pPr>
      <w:proofErr w:type="spellStart"/>
      <w:r w:rsidRPr="00587797">
        <w:rPr>
          <w:rFonts w:ascii="Consolas" w:hAnsi="Consolas" w:cs="Consolas"/>
          <w:color w:val="000000"/>
          <w:sz w:val="16"/>
          <w:szCs w:val="20"/>
        </w:rPr>
        <w:t>sleep_</w:t>
      </w:r>
      <w:proofErr w:type="gramStart"/>
      <w:r w:rsidRPr="00587797">
        <w:rPr>
          <w:rFonts w:ascii="Consolas" w:hAnsi="Consolas" w:cs="Consolas"/>
          <w:color w:val="000000"/>
          <w:sz w:val="16"/>
          <w:szCs w:val="20"/>
        </w:rPr>
        <w:t>cfg.</w:t>
      </w:r>
      <w:r w:rsidRPr="00587797">
        <w:rPr>
          <w:rFonts w:ascii="Consolas" w:hAnsi="Consolas" w:cs="Consolas"/>
          <w:color w:val="0000C0"/>
          <w:sz w:val="16"/>
          <w:szCs w:val="20"/>
        </w:rPr>
        <w:t>sleep</w:t>
      </w:r>
      <w:proofErr w:type="gramEnd"/>
      <w:r w:rsidRPr="00587797">
        <w:rPr>
          <w:rFonts w:ascii="Consolas" w:hAnsi="Consolas" w:cs="Consolas"/>
          <w:color w:val="0000C0"/>
          <w:sz w:val="16"/>
          <w:szCs w:val="20"/>
        </w:rPr>
        <w:t>_permit_handler</w:t>
      </w:r>
      <w:proofErr w:type="spellEnd"/>
      <w:r w:rsidRPr="00587797">
        <w:rPr>
          <w:rFonts w:ascii="Consolas" w:hAnsi="Consolas" w:cs="Consolas"/>
          <w:color w:val="000000"/>
          <w:sz w:val="16"/>
          <w:szCs w:val="20"/>
        </w:rPr>
        <w:tab/>
      </w:r>
      <w:r w:rsidRPr="00587797">
        <w:rPr>
          <w:rFonts w:ascii="Consolas" w:hAnsi="Consolas" w:cs="Consolas"/>
          <w:color w:val="000000"/>
          <w:sz w:val="16"/>
          <w:szCs w:val="20"/>
        </w:rPr>
        <w:tab/>
        <w:t xml:space="preserve">= </w:t>
      </w:r>
      <w:proofErr w:type="spellStart"/>
      <w:r w:rsidRPr="00587797">
        <w:rPr>
          <w:rFonts w:ascii="Consolas" w:hAnsi="Consolas" w:cs="Consolas"/>
          <w:color w:val="000000"/>
          <w:sz w:val="16"/>
          <w:szCs w:val="20"/>
        </w:rPr>
        <w:t>low_power_sleep_callback</w:t>
      </w:r>
      <w:proofErr w:type="spellEnd"/>
      <w:r w:rsidRPr="00587797">
        <w:rPr>
          <w:rFonts w:ascii="Consolas" w:hAnsi="Consolas" w:cs="Consolas"/>
          <w:color w:val="000000"/>
          <w:sz w:val="16"/>
          <w:szCs w:val="20"/>
        </w:rPr>
        <w:t>;</w:t>
      </w:r>
    </w:p>
    <w:p w14:paraId="441A2FC7" w14:textId="77777777" w:rsidR="00526050" w:rsidRPr="00587797" w:rsidRDefault="00526050" w:rsidP="00526050">
      <w:pPr>
        <w:autoSpaceDE w:val="0"/>
        <w:autoSpaceDN w:val="0"/>
        <w:adjustRightInd w:val="0"/>
        <w:spacing w:after="0"/>
        <w:ind w:left="1440"/>
        <w:rPr>
          <w:rFonts w:ascii="Consolas" w:hAnsi="Consolas" w:cs="Consolas"/>
          <w:sz w:val="16"/>
          <w:szCs w:val="20"/>
        </w:rPr>
      </w:pPr>
    </w:p>
    <w:p w14:paraId="3BA7B52B" w14:textId="0EA5A705" w:rsidR="00526050" w:rsidRPr="00587797" w:rsidRDefault="00526050" w:rsidP="00526050">
      <w:pPr>
        <w:autoSpaceDE w:val="0"/>
        <w:autoSpaceDN w:val="0"/>
        <w:adjustRightInd w:val="0"/>
        <w:spacing w:after="0"/>
        <w:ind w:left="1440"/>
        <w:rPr>
          <w:rFonts w:ascii="Consolas" w:hAnsi="Consolas" w:cs="Consolas"/>
          <w:sz w:val="16"/>
          <w:szCs w:val="20"/>
        </w:rPr>
      </w:pPr>
      <w:proofErr w:type="gramStart"/>
      <w:r w:rsidRPr="00587797">
        <w:rPr>
          <w:rFonts w:ascii="Consolas" w:hAnsi="Consolas" w:cs="Consolas"/>
          <w:b/>
          <w:bCs/>
          <w:color w:val="7F0055"/>
          <w:sz w:val="16"/>
          <w:szCs w:val="20"/>
        </w:rPr>
        <w:t>if</w:t>
      </w:r>
      <w:r w:rsidRPr="00587797">
        <w:rPr>
          <w:rFonts w:ascii="Consolas" w:hAnsi="Consolas" w:cs="Consolas"/>
          <w:color w:val="000000"/>
          <w:sz w:val="16"/>
          <w:szCs w:val="20"/>
        </w:rPr>
        <w:t>(</w:t>
      </w:r>
      <w:proofErr w:type="gramEnd"/>
      <w:r w:rsidRPr="00587797">
        <w:rPr>
          <w:rFonts w:ascii="Consolas" w:hAnsi="Consolas" w:cs="Consolas"/>
          <w:i/>
          <w:iCs/>
          <w:color w:val="0000C0"/>
          <w:sz w:val="16"/>
          <w:szCs w:val="20"/>
        </w:rPr>
        <w:t>WICED_BT_SUCCESS</w:t>
      </w:r>
      <w:r w:rsidRPr="00587797">
        <w:rPr>
          <w:rFonts w:ascii="Consolas" w:hAnsi="Consolas" w:cs="Consolas"/>
          <w:color w:val="000000"/>
          <w:sz w:val="16"/>
          <w:szCs w:val="20"/>
        </w:rPr>
        <w:t xml:space="preserve"> != </w:t>
      </w:r>
      <w:proofErr w:type="spellStart"/>
      <w:r w:rsidRPr="00587797">
        <w:rPr>
          <w:rFonts w:ascii="Consolas" w:hAnsi="Consolas" w:cs="Consolas"/>
          <w:b/>
          <w:bCs/>
          <w:color w:val="642880"/>
          <w:sz w:val="16"/>
          <w:szCs w:val="20"/>
        </w:rPr>
        <w:t>wiced_sleep_configure</w:t>
      </w:r>
      <w:proofErr w:type="spellEnd"/>
      <w:r w:rsidRPr="00587797">
        <w:rPr>
          <w:rFonts w:ascii="Consolas" w:hAnsi="Consolas" w:cs="Consolas"/>
          <w:color w:val="000000"/>
          <w:sz w:val="16"/>
          <w:szCs w:val="20"/>
        </w:rPr>
        <w:t>(&amp;</w:t>
      </w:r>
      <w:proofErr w:type="spellStart"/>
      <w:r w:rsidRPr="00587797">
        <w:rPr>
          <w:rFonts w:ascii="Consolas" w:hAnsi="Consolas" w:cs="Consolas"/>
          <w:color w:val="000000"/>
          <w:sz w:val="16"/>
          <w:szCs w:val="20"/>
        </w:rPr>
        <w:t>sleep_cfg</w:t>
      </w:r>
      <w:proofErr w:type="spellEnd"/>
      <w:r w:rsidRPr="00587797">
        <w:rPr>
          <w:rFonts w:ascii="Consolas" w:hAnsi="Consolas" w:cs="Consolas"/>
          <w:color w:val="000000"/>
          <w:sz w:val="16"/>
          <w:szCs w:val="20"/>
        </w:rPr>
        <w:t>))</w:t>
      </w:r>
    </w:p>
    <w:p w14:paraId="2BDDFE3A" w14:textId="040524BD" w:rsidR="00526050" w:rsidRPr="00587797" w:rsidRDefault="00526050" w:rsidP="00526050">
      <w:pPr>
        <w:autoSpaceDE w:val="0"/>
        <w:autoSpaceDN w:val="0"/>
        <w:adjustRightInd w:val="0"/>
        <w:spacing w:after="0"/>
        <w:ind w:left="1440"/>
        <w:rPr>
          <w:rFonts w:ascii="Consolas" w:hAnsi="Consolas" w:cs="Consolas"/>
          <w:sz w:val="16"/>
          <w:szCs w:val="20"/>
        </w:rPr>
      </w:pPr>
      <w:r w:rsidRPr="00587797">
        <w:rPr>
          <w:rFonts w:ascii="Consolas" w:hAnsi="Consolas" w:cs="Consolas"/>
          <w:color w:val="000000"/>
          <w:sz w:val="16"/>
          <w:szCs w:val="20"/>
        </w:rPr>
        <w:t>{</w:t>
      </w:r>
    </w:p>
    <w:p w14:paraId="7E6EB51C" w14:textId="34C9704D" w:rsidR="00526050" w:rsidRPr="00587797" w:rsidRDefault="00526050" w:rsidP="00526050">
      <w:pPr>
        <w:autoSpaceDE w:val="0"/>
        <w:autoSpaceDN w:val="0"/>
        <w:adjustRightInd w:val="0"/>
        <w:spacing w:after="0"/>
        <w:ind w:left="1440"/>
        <w:rPr>
          <w:rFonts w:ascii="Consolas" w:hAnsi="Consolas" w:cs="Consolas"/>
          <w:sz w:val="16"/>
          <w:szCs w:val="20"/>
        </w:rPr>
      </w:pPr>
      <w:r w:rsidRPr="00587797">
        <w:rPr>
          <w:rFonts w:ascii="Consolas" w:hAnsi="Consolas" w:cs="Consolas"/>
          <w:color w:val="000000"/>
          <w:sz w:val="16"/>
          <w:szCs w:val="20"/>
        </w:rPr>
        <w:t xml:space="preserve">     WICED_BT_</w:t>
      </w:r>
      <w:proofErr w:type="gramStart"/>
      <w:r w:rsidRPr="00587797">
        <w:rPr>
          <w:rFonts w:ascii="Consolas" w:hAnsi="Consolas" w:cs="Consolas"/>
          <w:color w:val="000000"/>
          <w:sz w:val="16"/>
          <w:szCs w:val="20"/>
        </w:rPr>
        <w:t>TRACE(</w:t>
      </w:r>
      <w:proofErr w:type="gramEnd"/>
      <w:r w:rsidRPr="00587797">
        <w:rPr>
          <w:rFonts w:ascii="Consolas" w:hAnsi="Consolas" w:cs="Consolas"/>
          <w:color w:val="2A00FF"/>
          <w:sz w:val="16"/>
          <w:szCs w:val="20"/>
        </w:rPr>
        <w:t>"Sleep Configure Failed!\n\r"</w:t>
      </w:r>
      <w:r w:rsidRPr="00587797">
        <w:rPr>
          <w:rFonts w:ascii="Consolas" w:hAnsi="Consolas" w:cs="Consolas"/>
          <w:color w:val="000000"/>
          <w:sz w:val="16"/>
          <w:szCs w:val="20"/>
        </w:rPr>
        <w:t>);</w:t>
      </w:r>
    </w:p>
    <w:p w14:paraId="12D6C6A8" w14:textId="545F29CC" w:rsidR="00646513" w:rsidRPr="00587797" w:rsidRDefault="00526050" w:rsidP="00526050">
      <w:pPr>
        <w:autoSpaceDE w:val="0"/>
        <w:autoSpaceDN w:val="0"/>
        <w:adjustRightInd w:val="0"/>
        <w:spacing w:after="0"/>
        <w:ind w:left="1440"/>
        <w:rPr>
          <w:color w:val="000000" w:themeColor="text1"/>
          <w:sz w:val="20"/>
        </w:rPr>
      </w:pPr>
      <w:r w:rsidRPr="00587797">
        <w:rPr>
          <w:rFonts w:ascii="Consolas" w:hAnsi="Consolas" w:cs="Consolas"/>
          <w:color w:val="000000"/>
          <w:sz w:val="16"/>
          <w:szCs w:val="20"/>
        </w:rPr>
        <w:t>}</w:t>
      </w:r>
    </w:p>
    <w:p w14:paraId="6CA34FEC" w14:textId="77777777" w:rsidR="00526050" w:rsidRDefault="00526050" w:rsidP="00526050">
      <w:pPr>
        <w:pStyle w:val="ListParagraph"/>
        <w:spacing w:line="259" w:lineRule="auto"/>
        <w:rPr>
          <w:color w:val="000000" w:themeColor="text1"/>
        </w:rPr>
      </w:pPr>
    </w:p>
    <w:p w14:paraId="138177C9" w14:textId="57E44E79" w:rsidR="00646513" w:rsidRPr="00646513" w:rsidRDefault="00646513" w:rsidP="00460F1D">
      <w:pPr>
        <w:pStyle w:val="ListParagraph"/>
        <w:numPr>
          <w:ilvl w:val="0"/>
          <w:numId w:val="17"/>
        </w:numPr>
        <w:spacing w:line="259" w:lineRule="auto"/>
        <w:rPr>
          <w:color w:val="000000" w:themeColor="text1"/>
        </w:rPr>
      </w:pPr>
      <w:r w:rsidRPr="00646513">
        <w:rPr>
          <w:color w:val="000000" w:themeColor="text1"/>
        </w:rPr>
        <w:t xml:space="preserve">When in the code is sleep configured (i.e. after </w:t>
      </w:r>
      <w:r>
        <w:rPr>
          <w:color w:val="000000" w:themeColor="text1"/>
        </w:rPr>
        <w:t>which</w:t>
      </w:r>
      <w:r w:rsidRPr="00646513">
        <w:rPr>
          <w:color w:val="000000" w:themeColor="text1"/>
        </w:rPr>
        <w:t xml:space="preserve"> event)?</w:t>
      </w:r>
    </w:p>
    <w:p w14:paraId="548FD2B4" w14:textId="28F6F6D5" w:rsidR="00646513" w:rsidRDefault="00646513" w:rsidP="00646513">
      <w:pPr>
        <w:ind w:left="720"/>
        <w:rPr>
          <w:color w:val="000000" w:themeColor="text1"/>
        </w:rPr>
      </w:pPr>
      <w:r>
        <w:rPr>
          <w:color w:val="000000" w:themeColor="text1"/>
        </w:rPr>
        <w:t xml:space="preserve">Sleep configuration is done </w:t>
      </w:r>
      <w:r w:rsidR="007D08AE">
        <w:rPr>
          <w:color w:val="000000" w:themeColor="text1"/>
        </w:rPr>
        <w:t>in the BTM_ENABLED_EVT callback</w:t>
      </w:r>
      <w:r>
        <w:rPr>
          <w:color w:val="000000" w:themeColor="text1"/>
        </w:rPr>
        <w:t>.</w:t>
      </w:r>
      <w:r w:rsidR="007D08AE">
        <w:rPr>
          <w:color w:val="000000" w:themeColor="text1"/>
        </w:rPr>
        <w:t xml:space="preserve"> This executes once the stack has been enabled.</w:t>
      </w:r>
    </w:p>
    <w:p w14:paraId="0732A695" w14:textId="77777777" w:rsidR="00646513" w:rsidRPr="00204A94" w:rsidRDefault="00646513" w:rsidP="00646513">
      <w:pPr>
        <w:ind w:left="720"/>
        <w:rPr>
          <w:color w:val="000000" w:themeColor="text1"/>
        </w:rPr>
      </w:pPr>
    </w:p>
    <w:p w14:paraId="2C931BA8" w14:textId="77777777" w:rsidR="00646513" w:rsidRPr="00204A94" w:rsidRDefault="00646513" w:rsidP="00460F1D">
      <w:pPr>
        <w:pStyle w:val="ListParagraph"/>
        <w:numPr>
          <w:ilvl w:val="0"/>
          <w:numId w:val="17"/>
        </w:numPr>
        <w:spacing w:line="259" w:lineRule="auto"/>
        <w:rPr>
          <w:color w:val="000000" w:themeColor="text1"/>
        </w:rPr>
      </w:pPr>
      <w:r w:rsidRPr="00204A94">
        <w:rPr>
          <w:color w:val="000000" w:themeColor="text1"/>
        </w:rPr>
        <w:t>What is used as a wakeup source?</w:t>
      </w:r>
    </w:p>
    <w:p w14:paraId="2298D4D3" w14:textId="02B84807" w:rsidR="00646513" w:rsidRDefault="00646513" w:rsidP="00646513">
      <w:pPr>
        <w:ind w:left="720"/>
        <w:rPr>
          <w:color w:val="000000" w:themeColor="text1"/>
        </w:rPr>
      </w:pPr>
      <w:r>
        <w:rPr>
          <w:color w:val="000000" w:themeColor="text1"/>
        </w:rPr>
        <w:t>WICED_GPIO_PIN_BUTTON_1 is used as a wakeup source.</w:t>
      </w:r>
    </w:p>
    <w:p w14:paraId="72AFE82A" w14:textId="77777777" w:rsidR="00646513" w:rsidRPr="00204A94" w:rsidRDefault="00646513" w:rsidP="00646513">
      <w:pPr>
        <w:ind w:left="720"/>
        <w:rPr>
          <w:color w:val="000000" w:themeColor="text1"/>
        </w:rPr>
      </w:pPr>
    </w:p>
    <w:p w14:paraId="469A7520" w14:textId="37B740BE" w:rsidR="00646513" w:rsidRDefault="00646513" w:rsidP="00460F1D">
      <w:pPr>
        <w:pStyle w:val="ListParagraph"/>
        <w:numPr>
          <w:ilvl w:val="0"/>
          <w:numId w:val="17"/>
        </w:numPr>
        <w:spacing w:line="259" w:lineRule="auto"/>
        <w:rPr>
          <w:color w:val="000000" w:themeColor="text1"/>
        </w:rPr>
      </w:pPr>
      <w:r w:rsidRPr="00204A94">
        <w:rPr>
          <w:color w:val="000000" w:themeColor="text1"/>
        </w:rPr>
        <w:t>What is the name of the sleep permit handler function?</w:t>
      </w:r>
    </w:p>
    <w:p w14:paraId="0C3B7917" w14:textId="37B740BE" w:rsidR="00646513" w:rsidRPr="00646513" w:rsidRDefault="00646513" w:rsidP="00646513">
      <w:pPr>
        <w:pStyle w:val="ListParagraph"/>
        <w:spacing w:line="259" w:lineRule="auto"/>
        <w:rPr>
          <w:color w:val="000000" w:themeColor="text1"/>
        </w:rPr>
      </w:pPr>
    </w:p>
    <w:p w14:paraId="13BBDB98" w14:textId="123B309F" w:rsidR="00646513" w:rsidRPr="00204A94" w:rsidRDefault="00646513" w:rsidP="00646513">
      <w:pPr>
        <w:pStyle w:val="ListParagraph"/>
        <w:spacing w:before="240"/>
        <w:rPr>
          <w:color w:val="000000" w:themeColor="text1"/>
        </w:rPr>
      </w:pPr>
      <w:proofErr w:type="spellStart"/>
      <w:r w:rsidRPr="00646513">
        <w:rPr>
          <w:color w:val="000000" w:themeColor="text1"/>
        </w:rPr>
        <w:t>low_power_sleep_callback</w:t>
      </w:r>
      <w:proofErr w:type="spellEnd"/>
    </w:p>
    <w:p w14:paraId="212BD347" w14:textId="77777777" w:rsidR="00646513" w:rsidRPr="00587797" w:rsidRDefault="00646513" w:rsidP="00587797">
      <w:pPr>
        <w:rPr>
          <w:color w:val="000000" w:themeColor="text1"/>
        </w:rPr>
      </w:pPr>
    </w:p>
    <w:p w14:paraId="29551520" w14:textId="77777777" w:rsidR="00646513" w:rsidRPr="00204A94" w:rsidRDefault="00646513" w:rsidP="00460F1D">
      <w:pPr>
        <w:pStyle w:val="ListParagraph"/>
        <w:numPr>
          <w:ilvl w:val="0"/>
          <w:numId w:val="17"/>
        </w:numPr>
        <w:spacing w:line="259" w:lineRule="auto"/>
        <w:rPr>
          <w:color w:val="000000" w:themeColor="text1"/>
        </w:rPr>
      </w:pPr>
      <w:r w:rsidRPr="00204A94">
        <w:rPr>
          <w:color w:val="000000" w:themeColor="text1"/>
        </w:rPr>
        <w:t>When are the connection interval min, max, latency, and timeout values updated and what values are used?</w:t>
      </w:r>
    </w:p>
    <w:p w14:paraId="52C8F651" w14:textId="1CF0FB94" w:rsidR="00940ADA" w:rsidRDefault="00940ADA" w:rsidP="00646513">
      <w:pPr>
        <w:pStyle w:val="ListParagraph"/>
        <w:ind w:left="1440"/>
      </w:pPr>
    </w:p>
    <w:p w14:paraId="63F01902" w14:textId="39F36598" w:rsidR="00646513" w:rsidRDefault="00646513" w:rsidP="00646513">
      <w:pPr>
        <w:pStyle w:val="ListParagraph"/>
      </w:pPr>
      <w:r>
        <w:t>The values are updated in the GATT connect callback</w:t>
      </w:r>
      <w:r w:rsidR="00860DA1">
        <w:t xml:space="preserve"> function when a connection is established.</w:t>
      </w:r>
      <w:r w:rsidR="007A77EB">
        <w:t xml:space="preserve"> The code is:</w:t>
      </w:r>
    </w:p>
    <w:p w14:paraId="498D598D" w14:textId="4EB14E30" w:rsidR="007A77EB" w:rsidRDefault="007A77EB" w:rsidP="00646513">
      <w:pPr>
        <w:pStyle w:val="ListParagraph"/>
      </w:pPr>
    </w:p>
    <w:p w14:paraId="03116AB9" w14:textId="3FD12940" w:rsidR="007A77EB" w:rsidRPr="00587797" w:rsidRDefault="007A77EB" w:rsidP="00587797">
      <w:pPr>
        <w:pStyle w:val="ListParagraph"/>
        <w:ind w:left="0"/>
        <w:rPr>
          <w:rFonts w:ascii="Courier New" w:hAnsi="Courier New" w:cs="Courier New"/>
          <w:sz w:val="28"/>
        </w:rPr>
      </w:pPr>
      <w:r w:rsidRPr="00587797">
        <w:rPr>
          <w:sz w:val="28"/>
        </w:rPr>
        <w:t xml:space="preserve">          </w:t>
      </w:r>
      <w:r w:rsidRPr="00587797">
        <w:rPr>
          <w:rFonts w:ascii="Courier New" w:hAnsi="Courier New" w:cs="Courier New"/>
          <w:sz w:val="18"/>
        </w:rPr>
        <w:t>wiced_bt_l2cap_update_ble_conn_params(</w:t>
      </w:r>
      <w:proofErr w:type="spellStart"/>
      <w:r w:rsidRPr="00587797">
        <w:rPr>
          <w:rFonts w:ascii="Courier New" w:hAnsi="Courier New" w:cs="Courier New"/>
          <w:sz w:val="18"/>
        </w:rPr>
        <w:t>p_conn_status</w:t>
      </w:r>
      <w:proofErr w:type="spellEnd"/>
      <w:r w:rsidRPr="00587797">
        <w:rPr>
          <w:rFonts w:ascii="Courier New" w:hAnsi="Courier New" w:cs="Courier New"/>
          <w:sz w:val="18"/>
        </w:rPr>
        <w:t>-&gt;</w:t>
      </w:r>
      <w:proofErr w:type="spellStart"/>
      <w:r w:rsidRPr="00587797">
        <w:rPr>
          <w:rFonts w:ascii="Courier New" w:hAnsi="Courier New" w:cs="Courier New"/>
          <w:sz w:val="18"/>
        </w:rPr>
        <w:t>bd_addr</w:t>
      </w:r>
      <w:proofErr w:type="spellEnd"/>
      <w:r w:rsidRPr="00587797">
        <w:rPr>
          <w:rFonts w:ascii="Courier New" w:hAnsi="Courier New" w:cs="Courier New"/>
          <w:sz w:val="18"/>
        </w:rPr>
        <w:t>, 200, 200, 3, 512);</w:t>
      </w:r>
    </w:p>
    <w:p w14:paraId="4DB15D9C" w14:textId="2B07A30A" w:rsidR="00860DA1" w:rsidRDefault="00860DA1" w:rsidP="00646513">
      <w:pPr>
        <w:pStyle w:val="ListParagraph"/>
      </w:pPr>
    </w:p>
    <w:p w14:paraId="3B1FC908" w14:textId="36C099A7" w:rsidR="00860DA1" w:rsidRDefault="00860DA1" w:rsidP="00860DA1">
      <w:pPr>
        <w:pStyle w:val="ListParagraph"/>
      </w:pPr>
      <w:r>
        <w:t>The values are</w:t>
      </w:r>
      <w:r w:rsidR="00562782">
        <w:t xml:space="preserve"> set to</w:t>
      </w:r>
      <w:r>
        <w:t>:</w:t>
      </w:r>
    </w:p>
    <w:p w14:paraId="559B287A" w14:textId="4858AAE3" w:rsidR="007A77EB" w:rsidRDefault="00860DA1" w:rsidP="00860DA1">
      <w:pPr>
        <w:pStyle w:val="ListParagraph"/>
        <w:ind w:left="1440"/>
      </w:pPr>
      <w:r>
        <w:t xml:space="preserve">Min Interval: </w:t>
      </w:r>
      <w:r w:rsidR="007A77EB">
        <w:t>250</w:t>
      </w:r>
      <w:r>
        <w:t>ms</w:t>
      </w:r>
      <w:r w:rsidR="007A77EB">
        <w:tab/>
      </w:r>
      <w:r w:rsidR="007A77EB">
        <w:tab/>
        <w:t>(200 * 1.25ms)</w:t>
      </w:r>
    </w:p>
    <w:p w14:paraId="734103CD" w14:textId="7C633EDE" w:rsidR="007A77EB" w:rsidRDefault="00860DA1" w:rsidP="00860DA1">
      <w:pPr>
        <w:pStyle w:val="ListParagraph"/>
        <w:ind w:left="1440"/>
      </w:pPr>
      <w:r>
        <w:t xml:space="preserve">Max Interval: </w:t>
      </w:r>
      <w:r w:rsidR="007A77EB">
        <w:t>250</w:t>
      </w:r>
      <w:r>
        <w:t>ms</w:t>
      </w:r>
      <w:r w:rsidR="007A77EB">
        <w:tab/>
      </w:r>
      <w:r w:rsidR="007A77EB">
        <w:tab/>
        <w:t>(200 * 1.25ms)</w:t>
      </w:r>
    </w:p>
    <w:p w14:paraId="00BDBBA0" w14:textId="2367857F" w:rsidR="007A77EB" w:rsidRDefault="00860DA1" w:rsidP="00860DA1">
      <w:pPr>
        <w:pStyle w:val="ListParagraph"/>
        <w:ind w:left="1440"/>
      </w:pPr>
      <w:r>
        <w:t xml:space="preserve">Latency: </w:t>
      </w:r>
      <w:r w:rsidR="007A77EB">
        <w:t xml:space="preserve">3   </w:t>
      </w:r>
    </w:p>
    <w:p w14:paraId="2B4D57BF" w14:textId="41132FC0" w:rsidR="006817CD" w:rsidRPr="00562917" w:rsidRDefault="00860DA1" w:rsidP="00897685">
      <w:pPr>
        <w:pStyle w:val="ListParagraph"/>
        <w:ind w:left="1440"/>
      </w:pPr>
      <w:r>
        <w:t>Timeout: 5120m</w:t>
      </w:r>
      <w:r w:rsidR="007A77EB">
        <w:t>s</w:t>
      </w:r>
      <w:r w:rsidR="007A77EB">
        <w:tab/>
      </w:r>
      <w:r w:rsidR="007A77EB">
        <w:tab/>
        <w:t>(512 * 10ms)</w:t>
      </w:r>
    </w:p>
    <w:sectPr w:rsidR="006817CD" w:rsidRPr="0056291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73E8EB" w14:textId="77777777" w:rsidR="00CD45F4" w:rsidRDefault="00CD45F4" w:rsidP="00DF6D18">
      <w:r>
        <w:separator/>
      </w:r>
    </w:p>
  </w:endnote>
  <w:endnote w:type="continuationSeparator" w:id="0">
    <w:p w14:paraId="76BE82BD" w14:textId="77777777" w:rsidR="00CD45F4" w:rsidRDefault="00CD45F4"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EndPr/>
    <w:sdtContent>
      <w:sdt>
        <w:sdtPr>
          <w:id w:val="1728636285"/>
          <w:docPartObj>
            <w:docPartGallery w:val="Page Numbers (Top of Page)"/>
            <w:docPartUnique/>
          </w:docPartObj>
        </w:sdtPr>
        <w:sdtEndPr/>
        <w:sdtContent>
          <w:p w14:paraId="70120EE1" w14:textId="77777777" w:rsidR="006C6FE4" w:rsidRDefault="006C6FE4" w:rsidP="00547CF1">
            <w:pPr>
              <w:pStyle w:val="Footer"/>
              <w:spacing w:after="0"/>
            </w:pPr>
          </w:p>
          <w:p w14:paraId="7FD1B6DC" w14:textId="77777777" w:rsidR="006C6FE4" w:rsidRDefault="006C6FE4" w:rsidP="00E60124">
            <w:pPr>
              <w:pStyle w:val="Footer"/>
              <w:spacing w:after="0"/>
            </w:pPr>
            <w:r>
              <w:t>Answer Key</w:t>
            </w:r>
            <w:r w:rsidRPr="00551F7D">
              <w:t xml:space="preserve"> </w:t>
            </w:r>
            <w:r>
              <w:tab/>
            </w:r>
            <w:r>
              <w:tab/>
              <w:t xml:space="preserve">Page </w:t>
            </w:r>
            <w:r>
              <w:fldChar w:fldCharType="begin"/>
            </w:r>
            <w:r>
              <w:instrText xml:space="preserve"> PAGE </w:instrText>
            </w:r>
            <w:r>
              <w:fldChar w:fldCharType="separate"/>
            </w:r>
            <w:r w:rsidR="00A3236C">
              <w:rPr>
                <w:noProof/>
              </w:rPr>
              <w:t>3</w:t>
            </w:r>
            <w:r>
              <w:fldChar w:fldCharType="end"/>
            </w:r>
            <w:r>
              <w:t xml:space="preserve"> of </w:t>
            </w:r>
            <w:r w:rsidR="0091740C">
              <w:rPr>
                <w:noProof/>
              </w:rPr>
              <w:fldChar w:fldCharType="begin"/>
            </w:r>
            <w:r w:rsidR="0091740C">
              <w:rPr>
                <w:noProof/>
              </w:rPr>
              <w:instrText xml:space="preserve"> NUMPAGES  </w:instrText>
            </w:r>
            <w:r w:rsidR="0091740C">
              <w:rPr>
                <w:noProof/>
              </w:rPr>
              <w:fldChar w:fldCharType="separate"/>
            </w:r>
            <w:r w:rsidR="00A3236C">
              <w:rPr>
                <w:noProof/>
              </w:rPr>
              <w:t>3</w:t>
            </w:r>
            <w:r w:rsidR="0091740C">
              <w:rPr>
                <w:noProof/>
              </w:rPr>
              <w:fldChar w:fldCharType="end"/>
            </w:r>
          </w:p>
        </w:sdtContent>
      </w:sdt>
    </w:sdtContent>
  </w:sdt>
  <w:p w14:paraId="2B611022" w14:textId="77777777" w:rsidR="006C6FE4" w:rsidRDefault="006C6FE4"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1FDFE5" w14:textId="77777777" w:rsidR="00CD45F4" w:rsidRDefault="00CD45F4" w:rsidP="00DF6D18">
      <w:r>
        <w:separator/>
      </w:r>
    </w:p>
  </w:footnote>
  <w:footnote w:type="continuationSeparator" w:id="0">
    <w:p w14:paraId="0465FF2B" w14:textId="77777777" w:rsidR="00CD45F4" w:rsidRDefault="00CD45F4"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D9A45C" w14:textId="77777777" w:rsidR="006C6FE4" w:rsidRDefault="006C6FE4">
    <w:pPr>
      <w:pStyle w:val="Header"/>
    </w:pPr>
    <w:r>
      <w:rPr>
        <w:noProof/>
      </w:rPr>
      <w:drawing>
        <wp:inline distT="0" distB="0" distL="0" distR="0" wp14:anchorId="2B2903E5" wp14:editId="5F874181">
          <wp:extent cx="1473776" cy="45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14AF3"/>
    <w:multiLevelType w:val="hybridMultilevel"/>
    <w:tmpl w:val="575854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7372F"/>
    <w:multiLevelType w:val="hybridMultilevel"/>
    <w:tmpl w:val="8CBC8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FB7EA5"/>
    <w:multiLevelType w:val="hybridMultilevel"/>
    <w:tmpl w:val="A3A2FE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C45F6"/>
    <w:multiLevelType w:val="hybridMultilevel"/>
    <w:tmpl w:val="CAEEA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9700CD"/>
    <w:multiLevelType w:val="multilevel"/>
    <w:tmpl w:val="813C4270"/>
    <w:lvl w:ilvl="0">
      <w:start w:val="1"/>
      <w:numFmt w:val="decimal"/>
      <w:lvlText w:val="7C.%1"/>
      <w:lvlJc w:val="left"/>
      <w:pPr>
        <w:ind w:left="360" w:hanging="720"/>
      </w:pPr>
      <w:rPr>
        <w:rFonts w:hint="default"/>
      </w:rPr>
    </w:lvl>
    <w:lvl w:ilvl="1">
      <w:start w:val="1"/>
      <w:numFmt w:val="decimal"/>
      <w:pStyle w:val="Exercise"/>
      <w:suff w:val="space"/>
      <w:lvlText w:val="Exercise - 7C.%2"/>
      <w:lvlJc w:val="left"/>
      <w:pPr>
        <w:ind w:left="-36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3747962"/>
    <w:multiLevelType w:val="hybridMultilevel"/>
    <w:tmpl w:val="ACF83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5E7D2A"/>
    <w:multiLevelType w:val="hybridMultilevel"/>
    <w:tmpl w:val="D7E04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903160"/>
    <w:multiLevelType w:val="hybridMultilevel"/>
    <w:tmpl w:val="D7E04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FE4BA6"/>
    <w:multiLevelType w:val="hybridMultilevel"/>
    <w:tmpl w:val="0C9063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3F0931"/>
    <w:multiLevelType w:val="hybridMultilevel"/>
    <w:tmpl w:val="B3F66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D7338"/>
    <w:multiLevelType w:val="hybridMultilevel"/>
    <w:tmpl w:val="A3A2FE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B5DBB"/>
    <w:multiLevelType w:val="hybridMultilevel"/>
    <w:tmpl w:val="02E424AC"/>
    <w:lvl w:ilvl="0" w:tplc="35AA02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5203E0"/>
    <w:multiLevelType w:val="hybridMultilevel"/>
    <w:tmpl w:val="52749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475CB4"/>
    <w:multiLevelType w:val="hybridMultilevel"/>
    <w:tmpl w:val="16AE6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B973CC"/>
    <w:multiLevelType w:val="hybridMultilevel"/>
    <w:tmpl w:val="6B70F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F747F9"/>
    <w:multiLevelType w:val="hybridMultilevel"/>
    <w:tmpl w:val="A7D411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D12D1A"/>
    <w:multiLevelType w:val="hybridMultilevel"/>
    <w:tmpl w:val="D7E04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0F5D6C"/>
    <w:multiLevelType w:val="hybridMultilevel"/>
    <w:tmpl w:val="9620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9808E0"/>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FF5CFA"/>
    <w:multiLevelType w:val="hybridMultilevel"/>
    <w:tmpl w:val="7BF01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333C7"/>
    <w:multiLevelType w:val="hybridMultilevel"/>
    <w:tmpl w:val="A044C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15"/>
  </w:num>
  <w:num w:numId="4">
    <w:abstractNumId w:val="17"/>
  </w:num>
  <w:num w:numId="5">
    <w:abstractNumId w:val="16"/>
  </w:num>
  <w:num w:numId="6">
    <w:abstractNumId w:val="7"/>
  </w:num>
  <w:num w:numId="7">
    <w:abstractNumId w:val="6"/>
  </w:num>
  <w:num w:numId="8">
    <w:abstractNumId w:val="14"/>
  </w:num>
  <w:num w:numId="9">
    <w:abstractNumId w:val="9"/>
  </w:num>
  <w:num w:numId="10">
    <w:abstractNumId w:val="5"/>
  </w:num>
  <w:num w:numId="11">
    <w:abstractNumId w:val="20"/>
  </w:num>
  <w:num w:numId="12">
    <w:abstractNumId w:val="19"/>
  </w:num>
  <w:num w:numId="13">
    <w:abstractNumId w:val="18"/>
  </w:num>
  <w:num w:numId="14">
    <w:abstractNumId w:val="0"/>
  </w:num>
  <w:num w:numId="15">
    <w:abstractNumId w:val="2"/>
  </w:num>
  <w:num w:numId="16">
    <w:abstractNumId w:val="10"/>
  </w:num>
  <w:num w:numId="17">
    <w:abstractNumId w:val="8"/>
  </w:num>
  <w:num w:numId="18">
    <w:abstractNumId w:val="3"/>
  </w:num>
  <w:num w:numId="19">
    <w:abstractNumId w:val="21"/>
  </w:num>
  <w:num w:numId="20">
    <w:abstractNumId w:val="11"/>
  </w:num>
  <w:num w:numId="21">
    <w:abstractNumId w:val="1"/>
  </w:num>
  <w:num w:numId="22">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CBF"/>
    <w:rsid w:val="00002416"/>
    <w:rsid w:val="00007CBF"/>
    <w:rsid w:val="000139E7"/>
    <w:rsid w:val="00013DA7"/>
    <w:rsid w:val="00014FB6"/>
    <w:rsid w:val="000157C9"/>
    <w:rsid w:val="0001761C"/>
    <w:rsid w:val="00020899"/>
    <w:rsid w:val="000235AD"/>
    <w:rsid w:val="00027B1E"/>
    <w:rsid w:val="00031825"/>
    <w:rsid w:val="000322CB"/>
    <w:rsid w:val="00044661"/>
    <w:rsid w:val="00044C80"/>
    <w:rsid w:val="00045AC8"/>
    <w:rsid w:val="000505C1"/>
    <w:rsid w:val="00051E3C"/>
    <w:rsid w:val="00052B71"/>
    <w:rsid w:val="0005324C"/>
    <w:rsid w:val="00074015"/>
    <w:rsid w:val="00087F58"/>
    <w:rsid w:val="00093229"/>
    <w:rsid w:val="00093A9C"/>
    <w:rsid w:val="00096E47"/>
    <w:rsid w:val="000A10C2"/>
    <w:rsid w:val="000A5D16"/>
    <w:rsid w:val="000A7893"/>
    <w:rsid w:val="000A7C62"/>
    <w:rsid w:val="000B3CDE"/>
    <w:rsid w:val="000B444B"/>
    <w:rsid w:val="000B480A"/>
    <w:rsid w:val="000B49C4"/>
    <w:rsid w:val="000C3B73"/>
    <w:rsid w:val="000C4E6B"/>
    <w:rsid w:val="000D1FFB"/>
    <w:rsid w:val="000D333B"/>
    <w:rsid w:val="000D5180"/>
    <w:rsid w:val="000D5CC1"/>
    <w:rsid w:val="000D7031"/>
    <w:rsid w:val="000E36BD"/>
    <w:rsid w:val="000E5571"/>
    <w:rsid w:val="000F2E84"/>
    <w:rsid w:val="000F4EBA"/>
    <w:rsid w:val="00110CE4"/>
    <w:rsid w:val="00112EEC"/>
    <w:rsid w:val="00114104"/>
    <w:rsid w:val="0011517F"/>
    <w:rsid w:val="001164BA"/>
    <w:rsid w:val="0012300A"/>
    <w:rsid w:val="00126DF9"/>
    <w:rsid w:val="00130E71"/>
    <w:rsid w:val="001318AB"/>
    <w:rsid w:val="001319B3"/>
    <w:rsid w:val="00132EF0"/>
    <w:rsid w:val="00137E77"/>
    <w:rsid w:val="001448EB"/>
    <w:rsid w:val="001542E2"/>
    <w:rsid w:val="0015653A"/>
    <w:rsid w:val="00156EEC"/>
    <w:rsid w:val="0016009A"/>
    <w:rsid w:val="00165DB6"/>
    <w:rsid w:val="00167802"/>
    <w:rsid w:val="00175AB2"/>
    <w:rsid w:val="001769AE"/>
    <w:rsid w:val="00177F74"/>
    <w:rsid w:val="00180147"/>
    <w:rsid w:val="001819F1"/>
    <w:rsid w:val="00182794"/>
    <w:rsid w:val="00184A63"/>
    <w:rsid w:val="00193937"/>
    <w:rsid w:val="001A05BD"/>
    <w:rsid w:val="001A2540"/>
    <w:rsid w:val="001A3876"/>
    <w:rsid w:val="001B1B56"/>
    <w:rsid w:val="001B201E"/>
    <w:rsid w:val="001B22CC"/>
    <w:rsid w:val="001C3071"/>
    <w:rsid w:val="001C41CE"/>
    <w:rsid w:val="001D092F"/>
    <w:rsid w:val="001E01B2"/>
    <w:rsid w:val="001E0CD6"/>
    <w:rsid w:val="001E500C"/>
    <w:rsid w:val="001E5730"/>
    <w:rsid w:val="00202274"/>
    <w:rsid w:val="002025AB"/>
    <w:rsid w:val="002141D2"/>
    <w:rsid w:val="00214414"/>
    <w:rsid w:val="00214543"/>
    <w:rsid w:val="00216CA1"/>
    <w:rsid w:val="002203F9"/>
    <w:rsid w:val="00221074"/>
    <w:rsid w:val="00227150"/>
    <w:rsid w:val="0023191C"/>
    <w:rsid w:val="00235D4E"/>
    <w:rsid w:val="00237C67"/>
    <w:rsid w:val="00242C1E"/>
    <w:rsid w:val="00254990"/>
    <w:rsid w:val="002563F7"/>
    <w:rsid w:val="0026305C"/>
    <w:rsid w:val="00263211"/>
    <w:rsid w:val="00264AA3"/>
    <w:rsid w:val="00265095"/>
    <w:rsid w:val="00266D14"/>
    <w:rsid w:val="002771EE"/>
    <w:rsid w:val="00280BC8"/>
    <w:rsid w:val="00281E62"/>
    <w:rsid w:val="00283B23"/>
    <w:rsid w:val="0028641F"/>
    <w:rsid w:val="00287758"/>
    <w:rsid w:val="00291D7D"/>
    <w:rsid w:val="00292555"/>
    <w:rsid w:val="0029288C"/>
    <w:rsid w:val="00292E3E"/>
    <w:rsid w:val="0029333E"/>
    <w:rsid w:val="00295DDA"/>
    <w:rsid w:val="00296706"/>
    <w:rsid w:val="002A0044"/>
    <w:rsid w:val="002A0254"/>
    <w:rsid w:val="002A5504"/>
    <w:rsid w:val="002B50C4"/>
    <w:rsid w:val="002C1BB1"/>
    <w:rsid w:val="002C2164"/>
    <w:rsid w:val="002C32EA"/>
    <w:rsid w:val="002C3B9E"/>
    <w:rsid w:val="002C44D7"/>
    <w:rsid w:val="002C468D"/>
    <w:rsid w:val="002C5818"/>
    <w:rsid w:val="002C7876"/>
    <w:rsid w:val="002D63D5"/>
    <w:rsid w:val="002D6B5C"/>
    <w:rsid w:val="002D75BC"/>
    <w:rsid w:val="002E464E"/>
    <w:rsid w:val="002F6DCF"/>
    <w:rsid w:val="00301AE7"/>
    <w:rsid w:val="00304FBE"/>
    <w:rsid w:val="00313FF1"/>
    <w:rsid w:val="003146F0"/>
    <w:rsid w:val="00315A49"/>
    <w:rsid w:val="00321C35"/>
    <w:rsid w:val="003252AC"/>
    <w:rsid w:val="00325582"/>
    <w:rsid w:val="00326905"/>
    <w:rsid w:val="003275D6"/>
    <w:rsid w:val="00331E67"/>
    <w:rsid w:val="00332ADF"/>
    <w:rsid w:val="003378FB"/>
    <w:rsid w:val="003445E6"/>
    <w:rsid w:val="00350E39"/>
    <w:rsid w:val="003526CF"/>
    <w:rsid w:val="00362F0E"/>
    <w:rsid w:val="0037207F"/>
    <w:rsid w:val="00374375"/>
    <w:rsid w:val="003817F7"/>
    <w:rsid w:val="00382507"/>
    <w:rsid w:val="0038379F"/>
    <w:rsid w:val="003853D7"/>
    <w:rsid w:val="0038642E"/>
    <w:rsid w:val="003947EE"/>
    <w:rsid w:val="0039793C"/>
    <w:rsid w:val="00397ACA"/>
    <w:rsid w:val="003A0C7E"/>
    <w:rsid w:val="003A355F"/>
    <w:rsid w:val="003A4FAD"/>
    <w:rsid w:val="003B2C9C"/>
    <w:rsid w:val="003B66DF"/>
    <w:rsid w:val="003B7B2A"/>
    <w:rsid w:val="003C2864"/>
    <w:rsid w:val="003C323F"/>
    <w:rsid w:val="003D14E0"/>
    <w:rsid w:val="003D39DA"/>
    <w:rsid w:val="003D5DE6"/>
    <w:rsid w:val="003E3652"/>
    <w:rsid w:val="003E39EE"/>
    <w:rsid w:val="003E6C7C"/>
    <w:rsid w:val="003F163E"/>
    <w:rsid w:val="003F19A0"/>
    <w:rsid w:val="003F7DD1"/>
    <w:rsid w:val="0040035E"/>
    <w:rsid w:val="004007F8"/>
    <w:rsid w:val="00401187"/>
    <w:rsid w:val="00402759"/>
    <w:rsid w:val="00403D74"/>
    <w:rsid w:val="00406245"/>
    <w:rsid w:val="00410B59"/>
    <w:rsid w:val="004119D6"/>
    <w:rsid w:val="00416612"/>
    <w:rsid w:val="00417EB2"/>
    <w:rsid w:val="004212A3"/>
    <w:rsid w:val="00423020"/>
    <w:rsid w:val="004320E0"/>
    <w:rsid w:val="004377C2"/>
    <w:rsid w:val="0044445E"/>
    <w:rsid w:val="004446D7"/>
    <w:rsid w:val="00445477"/>
    <w:rsid w:val="00445DBC"/>
    <w:rsid w:val="00446A32"/>
    <w:rsid w:val="004475C1"/>
    <w:rsid w:val="00450660"/>
    <w:rsid w:val="00451963"/>
    <w:rsid w:val="00454EBF"/>
    <w:rsid w:val="004566FB"/>
    <w:rsid w:val="00460F1D"/>
    <w:rsid w:val="00464E99"/>
    <w:rsid w:val="004675CE"/>
    <w:rsid w:val="0047091C"/>
    <w:rsid w:val="0048212A"/>
    <w:rsid w:val="004865E3"/>
    <w:rsid w:val="004866FA"/>
    <w:rsid w:val="004941CE"/>
    <w:rsid w:val="004958AC"/>
    <w:rsid w:val="00497E3B"/>
    <w:rsid w:val="004A00FD"/>
    <w:rsid w:val="004A4D30"/>
    <w:rsid w:val="004A59A0"/>
    <w:rsid w:val="004B40D3"/>
    <w:rsid w:val="004B4198"/>
    <w:rsid w:val="004C1AEE"/>
    <w:rsid w:val="004C42B9"/>
    <w:rsid w:val="004C726D"/>
    <w:rsid w:val="004C76D0"/>
    <w:rsid w:val="004D3236"/>
    <w:rsid w:val="004D51FE"/>
    <w:rsid w:val="004D532F"/>
    <w:rsid w:val="004E531D"/>
    <w:rsid w:val="004E6C67"/>
    <w:rsid w:val="004F02B0"/>
    <w:rsid w:val="00502B57"/>
    <w:rsid w:val="00502C42"/>
    <w:rsid w:val="005070B6"/>
    <w:rsid w:val="005075C9"/>
    <w:rsid w:val="005112DE"/>
    <w:rsid w:val="005131C6"/>
    <w:rsid w:val="005202BB"/>
    <w:rsid w:val="0052234C"/>
    <w:rsid w:val="00523209"/>
    <w:rsid w:val="00526050"/>
    <w:rsid w:val="00533AB8"/>
    <w:rsid w:val="00536FB2"/>
    <w:rsid w:val="00542D5D"/>
    <w:rsid w:val="00547CF1"/>
    <w:rsid w:val="00551F7D"/>
    <w:rsid w:val="00553617"/>
    <w:rsid w:val="005548D0"/>
    <w:rsid w:val="00556660"/>
    <w:rsid w:val="00561AFF"/>
    <w:rsid w:val="00562782"/>
    <w:rsid w:val="00562917"/>
    <w:rsid w:val="00566882"/>
    <w:rsid w:val="0056799C"/>
    <w:rsid w:val="00583ABA"/>
    <w:rsid w:val="0058531C"/>
    <w:rsid w:val="00587797"/>
    <w:rsid w:val="00591008"/>
    <w:rsid w:val="00591056"/>
    <w:rsid w:val="00593945"/>
    <w:rsid w:val="005B467B"/>
    <w:rsid w:val="005B75E6"/>
    <w:rsid w:val="005C0873"/>
    <w:rsid w:val="005C585F"/>
    <w:rsid w:val="005D08CE"/>
    <w:rsid w:val="005D48B6"/>
    <w:rsid w:val="005D4FE0"/>
    <w:rsid w:val="005E248C"/>
    <w:rsid w:val="005E5743"/>
    <w:rsid w:val="005E5EED"/>
    <w:rsid w:val="005F0D90"/>
    <w:rsid w:val="005F3959"/>
    <w:rsid w:val="005F67C7"/>
    <w:rsid w:val="005F73D7"/>
    <w:rsid w:val="00602BF6"/>
    <w:rsid w:val="00612559"/>
    <w:rsid w:val="00625C0B"/>
    <w:rsid w:val="00630ABF"/>
    <w:rsid w:val="00631730"/>
    <w:rsid w:val="00633C0D"/>
    <w:rsid w:val="00635356"/>
    <w:rsid w:val="00640EA5"/>
    <w:rsid w:val="00645118"/>
    <w:rsid w:val="00646513"/>
    <w:rsid w:val="00651346"/>
    <w:rsid w:val="00653120"/>
    <w:rsid w:val="0065757C"/>
    <w:rsid w:val="006632D0"/>
    <w:rsid w:val="0066455D"/>
    <w:rsid w:val="00665C30"/>
    <w:rsid w:val="00666361"/>
    <w:rsid w:val="00671694"/>
    <w:rsid w:val="00672DB9"/>
    <w:rsid w:val="00674FA2"/>
    <w:rsid w:val="00680B9F"/>
    <w:rsid w:val="006817CD"/>
    <w:rsid w:val="006920C3"/>
    <w:rsid w:val="00693A41"/>
    <w:rsid w:val="00694BA0"/>
    <w:rsid w:val="00696519"/>
    <w:rsid w:val="006B26ED"/>
    <w:rsid w:val="006B409B"/>
    <w:rsid w:val="006B442B"/>
    <w:rsid w:val="006B5FCE"/>
    <w:rsid w:val="006B7E6B"/>
    <w:rsid w:val="006C1488"/>
    <w:rsid w:val="006C3B4F"/>
    <w:rsid w:val="006C4A51"/>
    <w:rsid w:val="006C6FE4"/>
    <w:rsid w:val="006E138E"/>
    <w:rsid w:val="006E18DC"/>
    <w:rsid w:val="006E6E02"/>
    <w:rsid w:val="006F5B29"/>
    <w:rsid w:val="007019EB"/>
    <w:rsid w:val="0070483D"/>
    <w:rsid w:val="007077A4"/>
    <w:rsid w:val="007111FC"/>
    <w:rsid w:val="0071136F"/>
    <w:rsid w:val="007179C4"/>
    <w:rsid w:val="00726034"/>
    <w:rsid w:val="007316F3"/>
    <w:rsid w:val="0073304A"/>
    <w:rsid w:val="00733B95"/>
    <w:rsid w:val="00733CBD"/>
    <w:rsid w:val="007341D8"/>
    <w:rsid w:val="0073437C"/>
    <w:rsid w:val="00734741"/>
    <w:rsid w:val="00735F20"/>
    <w:rsid w:val="00743B4C"/>
    <w:rsid w:val="00745C81"/>
    <w:rsid w:val="00746309"/>
    <w:rsid w:val="00757332"/>
    <w:rsid w:val="007579F8"/>
    <w:rsid w:val="007601B2"/>
    <w:rsid w:val="00772C22"/>
    <w:rsid w:val="00774C33"/>
    <w:rsid w:val="00781F8C"/>
    <w:rsid w:val="00790FD8"/>
    <w:rsid w:val="007951A8"/>
    <w:rsid w:val="007A063C"/>
    <w:rsid w:val="007A1CED"/>
    <w:rsid w:val="007A5CA1"/>
    <w:rsid w:val="007A77EB"/>
    <w:rsid w:val="007B104F"/>
    <w:rsid w:val="007B2653"/>
    <w:rsid w:val="007B2A5F"/>
    <w:rsid w:val="007B3AD9"/>
    <w:rsid w:val="007B7C9A"/>
    <w:rsid w:val="007C080A"/>
    <w:rsid w:val="007C256B"/>
    <w:rsid w:val="007C312A"/>
    <w:rsid w:val="007C44CA"/>
    <w:rsid w:val="007C57D6"/>
    <w:rsid w:val="007D08AE"/>
    <w:rsid w:val="007D0AE0"/>
    <w:rsid w:val="007D1AF7"/>
    <w:rsid w:val="007D4CE5"/>
    <w:rsid w:val="007D5BA4"/>
    <w:rsid w:val="007E0232"/>
    <w:rsid w:val="007E0686"/>
    <w:rsid w:val="007E6207"/>
    <w:rsid w:val="007F4A73"/>
    <w:rsid w:val="00800E0A"/>
    <w:rsid w:val="0082303C"/>
    <w:rsid w:val="008254BF"/>
    <w:rsid w:val="00846077"/>
    <w:rsid w:val="008470CF"/>
    <w:rsid w:val="00855385"/>
    <w:rsid w:val="008563E8"/>
    <w:rsid w:val="008563F7"/>
    <w:rsid w:val="00857DC2"/>
    <w:rsid w:val="00860DA1"/>
    <w:rsid w:val="00862D39"/>
    <w:rsid w:val="0086381B"/>
    <w:rsid w:val="00864681"/>
    <w:rsid w:val="00866A4D"/>
    <w:rsid w:val="00871379"/>
    <w:rsid w:val="0088212B"/>
    <w:rsid w:val="00884ADB"/>
    <w:rsid w:val="00886F96"/>
    <w:rsid w:val="008914F6"/>
    <w:rsid w:val="00894D90"/>
    <w:rsid w:val="00897685"/>
    <w:rsid w:val="008A1B9A"/>
    <w:rsid w:val="008A56F3"/>
    <w:rsid w:val="008B6B74"/>
    <w:rsid w:val="008C4BAB"/>
    <w:rsid w:val="008C79A1"/>
    <w:rsid w:val="008D5215"/>
    <w:rsid w:val="008E2829"/>
    <w:rsid w:val="008F2911"/>
    <w:rsid w:val="008F3E8E"/>
    <w:rsid w:val="008F5BC3"/>
    <w:rsid w:val="0090327D"/>
    <w:rsid w:val="00904100"/>
    <w:rsid w:val="00904296"/>
    <w:rsid w:val="00904777"/>
    <w:rsid w:val="009101D2"/>
    <w:rsid w:val="00910A5A"/>
    <w:rsid w:val="00911275"/>
    <w:rsid w:val="00914CE3"/>
    <w:rsid w:val="0091740C"/>
    <w:rsid w:val="0092254A"/>
    <w:rsid w:val="00931FDA"/>
    <w:rsid w:val="00933A4E"/>
    <w:rsid w:val="00935BAB"/>
    <w:rsid w:val="00935E37"/>
    <w:rsid w:val="00937950"/>
    <w:rsid w:val="00940ADA"/>
    <w:rsid w:val="00943513"/>
    <w:rsid w:val="00947034"/>
    <w:rsid w:val="00950A53"/>
    <w:rsid w:val="009528A5"/>
    <w:rsid w:val="00953D36"/>
    <w:rsid w:val="009566F5"/>
    <w:rsid w:val="009600E6"/>
    <w:rsid w:val="0096627D"/>
    <w:rsid w:val="00966E0D"/>
    <w:rsid w:val="0097160E"/>
    <w:rsid w:val="009757B8"/>
    <w:rsid w:val="00981F4D"/>
    <w:rsid w:val="009827E2"/>
    <w:rsid w:val="009839C1"/>
    <w:rsid w:val="0098674F"/>
    <w:rsid w:val="00987985"/>
    <w:rsid w:val="009915BE"/>
    <w:rsid w:val="009920A7"/>
    <w:rsid w:val="009D20B9"/>
    <w:rsid w:val="009D4DE9"/>
    <w:rsid w:val="009E32A7"/>
    <w:rsid w:val="009E63E9"/>
    <w:rsid w:val="009F16EB"/>
    <w:rsid w:val="00A10458"/>
    <w:rsid w:val="00A11516"/>
    <w:rsid w:val="00A11A32"/>
    <w:rsid w:val="00A12BAC"/>
    <w:rsid w:val="00A13F49"/>
    <w:rsid w:val="00A20299"/>
    <w:rsid w:val="00A221E7"/>
    <w:rsid w:val="00A27366"/>
    <w:rsid w:val="00A3194F"/>
    <w:rsid w:val="00A3236C"/>
    <w:rsid w:val="00A40B5D"/>
    <w:rsid w:val="00A44C5A"/>
    <w:rsid w:val="00A50DC8"/>
    <w:rsid w:val="00A516A8"/>
    <w:rsid w:val="00A522E5"/>
    <w:rsid w:val="00A53628"/>
    <w:rsid w:val="00A57FBA"/>
    <w:rsid w:val="00A600C7"/>
    <w:rsid w:val="00A6223A"/>
    <w:rsid w:val="00A74A92"/>
    <w:rsid w:val="00A80635"/>
    <w:rsid w:val="00A8704B"/>
    <w:rsid w:val="00A91A09"/>
    <w:rsid w:val="00A922E4"/>
    <w:rsid w:val="00AA0C06"/>
    <w:rsid w:val="00AA285A"/>
    <w:rsid w:val="00AA5E5F"/>
    <w:rsid w:val="00AB1245"/>
    <w:rsid w:val="00AB2297"/>
    <w:rsid w:val="00AB46C7"/>
    <w:rsid w:val="00AB46DC"/>
    <w:rsid w:val="00AB5B28"/>
    <w:rsid w:val="00AB7E62"/>
    <w:rsid w:val="00AC6397"/>
    <w:rsid w:val="00AD162F"/>
    <w:rsid w:val="00AD2619"/>
    <w:rsid w:val="00AD3E67"/>
    <w:rsid w:val="00AE0CB0"/>
    <w:rsid w:val="00AE27CC"/>
    <w:rsid w:val="00AE66A3"/>
    <w:rsid w:val="00AF4E9B"/>
    <w:rsid w:val="00B005F5"/>
    <w:rsid w:val="00B007E5"/>
    <w:rsid w:val="00B02BDF"/>
    <w:rsid w:val="00B05459"/>
    <w:rsid w:val="00B05BEF"/>
    <w:rsid w:val="00B1205C"/>
    <w:rsid w:val="00B14B57"/>
    <w:rsid w:val="00B2240E"/>
    <w:rsid w:val="00B3067A"/>
    <w:rsid w:val="00B35DA0"/>
    <w:rsid w:val="00B36CA4"/>
    <w:rsid w:val="00B408A3"/>
    <w:rsid w:val="00B4162C"/>
    <w:rsid w:val="00B4191C"/>
    <w:rsid w:val="00B430B7"/>
    <w:rsid w:val="00B448B5"/>
    <w:rsid w:val="00B457AA"/>
    <w:rsid w:val="00B46B7B"/>
    <w:rsid w:val="00B50F42"/>
    <w:rsid w:val="00B525EE"/>
    <w:rsid w:val="00B62221"/>
    <w:rsid w:val="00B64B36"/>
    <w:rsid w:val="00B73DF5"/>
    <w:rsid w:val="00B76937"/>
    <w:rsid w:val="00B7795F"/>
    <w:rsid w:val="00B8159B"/>
    <w:rsid w:val="00B8344E"/>
    <w:rsid w:val="00B85D2F"/>
    <w:rsid w:val="00B86DD9"/>
    <w:rsid w:val="00B86F7E"/>
    <w:rsid w:val="00B920F0"/>
    <w:rsid w:val="00BB5DED"/>
    <w:rsid w:val="00BC0B4C"/>
    <w:rsid w:val="00BC2FD3"/>
    <w:rsid w:val="00BD3EF6"/>
    <w:rsid w:val="00BE426A"/>
    <w:rsid w:val="00BE6E68"/>
    <w:rsid w:val="00BF31E6"/>
    <w:rsid w:val="00BF4692"/>
    <w:rsid w:val="00BF6BBA"/>
    <w:rsid w:val="00BF6E4A"/>
    <w:rsid w:val="00BF71DE"/>
    <w:rsid w:val="00C028DA"/>
    <w:rsid w:val="00C05D66"/>
    <w:rsid w:val="00C073D6"/>
    <w:rsid w:val="00C2234C"/>
    <w:rsid w:val="00C31053"/>
    <w:rsid w:val="00C31525"/>
    <w:rsid w:val="00C368EB"/>
    <w:rsid w:val="00C53A42"/>
    <w:rsid w:val="00C53D77"/>
    <w:rsid w:val="00C61F72"/>
    <w:rsid w:val="00C644F6"/>
    <w:rsid w:val="00C64A5F"/>
    <w:rsid w:val="00C71CCA"/>
    <w:rsid w:val="00C735C4"/>
    <w:rsid w:val="00C74394"/>
    <w:rsid w:val="00C75B49"/>
    <w:rsid w:val="00C814E5"/>
    <w:rsid w:val="00C8243B"/>
    <w:rsid w:val="00C9304F"/>
    <w:rsid w:val="00C94457"/>
    <w:rsid w:val="00C94585"/>
    <w:rsid w:val="00C959A5"/>
    <w:rsid w:val="00CA63C0"/>
    <w:rsid w:val="00CA7A98"/>
    <w:rsid w:val="00CB3ED0"/>
    <w:rsid w:val="00CB618C"/>
    <w:rsid w:val="00CC0918"/>
    <w:rsid w:val="00CC0C6F"/>
    <w:rsid w:val="00CC2BF9"/>
    <w:rsid w:val="00CD45F4"/>
    <w:rsid w:val="00CE30F0"/>
    <w:rsid w:val="00CE4045"/>
    <w:rsid w:val="00CE405B"/>
    <w:rsid w:val="00CE5AB0"/>
    <w:rsid w:val="00CE6C3C"/>
    <w:rsid w:val="00CE7594"/>
    <w:rsid w:val="00CF1186"/>
    <w:rsid w:val="00CF74A1"/>
    <w:rsid w:val="00D02195"/>
    <w:rsid w:val="00D04B02"/>
    <w:rsid w:val="00D15072"/>
    <w:rsid w:val="00D15A38"/>
    <w:rsid w:val="00D23BFF"/>
    <w:rsid w:val="00D24F2C"/>
    <w:rsid w:val="00D3164F"/>
    <w:rsid w:val="00D363F6"/>
    <w:rsid w:val="00D432C5"/>
    <w:rsid w:val="00D43F6A"/>
    <w:rsid w:val="00D47271"/>
    <w:rsid w:val="00D54AF3"/>
    <w:rsid w:val="00D55167"/>
    <w:rsid w:val="00D60F56"/>
    <w:rsid w:val="00D70DE2"/>
    <w:rsid w:val="00D755D5"/>
    <w:rsid w:val="00D7774C"/>
    <w:rsid w:val="00D824CF"/>
    <w:rsid w:val="00D82992"/>
    <w:rsid w:val="00D84305"/>
    <w:rsid w:val="00D95C4D"/>
    <w:rsid w:val="00D96B32"/>
    <w:rsid w:val="00DA3B3F"/>
    <w:rsid w:val="00DA58E9"/>
    <w:rsid w:val="00DB0D93"/>
    <w:rsid w:val="00DC09F3"/>
    <w:rsid w:val="00DC4E75"/>
    <w:rsid w:val="00DC6680"/>
    <w:rsid w:val="00DC6D65"/>
    <w:rsid w:val="00DC7DEF"/>
    <w:rsid w:val="00DD070E"/>
    <w:rsid w:val="00DE180B"/>
    <w:rsid w:val="00DE32B1"/>
    <w:rsid w:val="00DE6E01"/>
    <w:rsid w:val="00DF4A8A"/>
    <w:rsid w:val="00DF6D18"/>
    <w:rsid w:val="00E01253"/>
    <w:rsid w:val="00E043FD"/>
    <w:rsid w:val="00E046CA"/>
    <w:rsid w:val="00E05EFF"/>
    <w:rsid w:val="00E106AA"/>
    <w:rsid w:val="00E1216F"/>
    <w:rsid w:val="00E2667F"/>
    <w:rsid w:val="00E316DF"/>
    <w:rsid w:val="00E358FB"/>
    <w:rsid w:val="00E36A06"/>
    <w:rsid w:val="00E46913"/>
    <w:rsid w:val="00E535B0"/>
    <w:rsid w:val="00E53A81"/>
    <w:rsid w:val="00E55300"/>
    <w:rsid w:val="00E560BF"/>
    <w:rsid w:val="00E56E59"/>
    <w:rsid w:val="00E60124"/>
    <w:rsid w:val="00E63761"/>
    <w:rsid w:val="00E63B61"/>
    <w:rsid w:val="00E66428"/>
    <w:rsid w:val="00E84BBB"/>
    <w:rsid w:val="00E86347"/>
    <w:rsid w:val="00E86CFE"/>
    <w:rsid w:val="00E912C6"/>
    <w:rsid w:val="00E96613"/>
    <w:rsid w:val="00EA0936"/>
    <w:rsid w:val="00EA3469"/>
    <w:rsid w:val="00EA3E7C"/>
    <w:rsid w:val="00EA7CF5"/>
    <w:rsid w:val="00EB1C66"/>
    <w:rsid w:val="00EB48A8"/>
    <w:rsid w:val="00EB629E"/>
    <w:rsid w:val="00EC3102"/>
    <w:rsid w:val="00EC66DC"/>
    <w:rsid w:val="00ED0FED"/>
    <w:rsid w:val="00ED12DA"/>
    <w:rsid w:val="00ED5415"/>
    <w:rsid w:val="00EF1162"/>
    <w:rsid w:val="00EF1688"/>
    <w:rsid w:val="00EF4590"/>
    <w:rsid w:val="00F02629"/>
    <w:rsid w:val="00F02F1D"/>
    <w:rsid w:val="00F06EC1"/>
    <w:rsid w:val="00F07F32"/>
    <w:rsid w:val="00F11252"/>
    <w:rsid w:val="00F135C9"/>
    <w:rsid w:val="00F25363"/>
    <w:rsid w:val="00F25415"/>
    <w:rsid w:val="00F27CBB"/>
    <w:rsid w:val="00F30FF7"/>
    <w:rsid w:val="00F322B8"/>
    <w:rsid w:val="00F34740"/>
    <w:rsid w:val="00F371EA"/>
    <w:rsid w:val="00F37A6B"/>
    <w:rsid w:val="00F417BC"/>
    <w:rsid w:val="00F43862"/>
    <w:rsid w:val="00F44032"/>
    <w:rsid w:val="00F541C8"/>
    <w:rsid w:val="00F54F87"/>
    <w:rsid w:val="00F6018E"/>
    <w:rsid w:val="00F614D5"/>
    <w:rsid w:val="00F64B14"/>
    <w:rsid w:val="00F672F4"/>
    <w:rsid w:val="00F73D45"/>
    <w:rsid w:val="00F753E6"/>
    <w:rsid w:val="00F82D16"/>
    <w:rsid w:val="00F87B0E"/>
    <w:rsid w:val="00F91C86"/>
    <w:rsid w:val="00F94CE2"/>
    <w:rsid w:val="00FA257D"/>
    <w:rsid w:val="00FA2812"/>
    <w:rsid w:val="00FA39BB"/>
    <w:rsid w:val="00FA640E"/>
    <w:rsid w:val="00FB7D17"/>
    <w:rsid w:val="00FC7C91"/>
    <w:rsid w:val="00FD2350"/>
    <w:rsid w:val="00FD59B1"/>
    <w:rsid w:val="00FD7E6E"/>
    <w:rsid w:val="00FE176D"/>
    <w:rsid w:val="00FE4AEA"/>
    <w:rsid w:val="00FE75D8"/>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D267EC"/>
  <w15:docId w15:val="{601E2713-8C11-40F7-B7D6-8D16A2193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E6207"/>
    <w:pPr>
      <w:spacing w:line="240" w:lineRule="auto"/>
    </w:pPr>
    <w:rPr>
      <w:rFonts w:ascii="Times New Roman" w:hAnsi="Times New Roman"/>
      <w:sz w:val="24"/>
      <w:szCs w:val="24"/>
    </w:rPr>
  </w:style>
  <w:style w:type="paragraph" w:styleId="Heading1">
    <w:name w:val="heading 1"/>
    <w:basedOn w:val="Normal"/>
    <w:next w:val="Normal"/>
    <w:link w:val="Heading1Char"/>
    <w:autoRedefine/>
    <w:uiPriority w:val="9"/>
    <w:qFormat/>
    <w:rsid w:val="0023191C"/>
    <w:pPr>
      <w:keepNext/>
      <w:keepLine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7E6207"/>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7E620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rsid w:val="007E620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7E620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3191C"/>
    <w:rPr>
      <w:rFonts w:ascii="Times New Roman" w:eastAsia="Times New Roman" w:hAnsi="Times New Roman"/>
      <w:b/>
      <w:bCs/>
      <w:color w:val="1F4E79" w:themeColor="accent1" w:themeShade="80"/>
      <w:sz w:val="28"/>
      <w:szCs w:val="28"/>
    </w:rPr>
  </w:style>
  <w:style w:type="character" w:customStyle="1" w:styleId="Heading2Char">
    <w:name w:val="Heading 2 Char"/>
    <w:link w:val="Heading2"/>
    <w:uiPriority w:val="9"/>
    <w:rsid w:val="007E6207"/>
    <w:rPr>
      <w:rFonts w:ascii="Times New Roman" w:eastAsia="Times New Roman" w:hAnsi="Times New Roman"/>
      <w:b/>
      <w:color w:val="1F4E79" w:themeColor="accent1" w:themeShade="80"/>
      <w:sz w:val="24"/>
      <w:szCs w:val="26"/>
    </w:rPr>
  </w:style>
  <w:style w:type="character" w:customStyle="1" w:styleId="Heading3Char">
    <w:name w:val="Heading 3 Char"/>
    <w:link w:val="Heading3"/>
    <w:uiPriority w:val="9"/>
    <w:rsid w:val="007E6207"/>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7E6207"/>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7E6207"/>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7E6207"/>
    <w:pPr>
      <w:ind w:left="720"/>
      <w:contextualSpacing/>
    </w:pPr>
  </w:style>
  <w:style w:type="character" w:styleId="Hyperlink">
    <w:name w:val="Hyperlink"/>
    <w:uiPriority w:val="99"/>
    <w:unhideWhenUsed/>
    <w:rsid w:val="007E6207"/>
    <w:rPr>
      <w:color w:val="0000FF"/>
      <w:u w:val="single"/>
    </w:rPr>
  </w:style>
  <w:style w:type="paragraph" w:customStyle="1" w:styleId="NumList">
    <w:name w:val="NumList"/>
    <w:qFormat/>
    <w:rsid w:val="007E6207"/>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E6207"/>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7E6207"/>
    <w:pPr>
      <w:outlineLvl w:val="9"/>
    </w:pPr>
  </w:style>
  <w:style w:type="paragraph" w:styleId="TOC2">
    <w:name w:val="toc 2"/>
    <w:next w:val="Normal"/>
    <w:autoRedefine/>
    <w:uiPriority w:val="39"/>
    <w:unhideWhenUsed/>
    <w:qFormat/>
    <w:rsid w:val="007E6207"/>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7E6207"/>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7E6207"/>
    <w:pPr>
      <w:ind w:left="480"/>
    </w:pPr>
    <w:rPr>
      <w:i/>
      <w:iCs/>
      <w:sz w:val="22"/>
      <w:szCs w:val="22"/>
    </w:rPr>
  </w:style>
  <w:style w:type="paragraph" w:styleId="Header">
    <w:name w:val="header"/>
    <w:basedOn w:val="Normal"/>
    <w:link w:val="HeaderChar"/>
    <w:uiPriority w:val="99"/>
    <w:unhideWhenUsed/>
    <w:rsid w:val="007E6207"/>
    <w:pPr>
      <w:tabs>
        <w:tab w:val="center" w:pos="4680"/>
        <w:tab w:val="right" w:pos="9360"/>
      </w:tabs>
    </w:pPr>
  </w:style>
  <w:style w:type="character" w:customStyle="1" w:styleId="HeaderChar">
    <w:name w:val="Header Char"/>
    <w:basedOn w:val="DefaultParagraphFont"/>
    <w:link w:val="Header"/>
    <w:uiPriority w:val="99"/>
    <w:rsid w:val="007E6207"/>
    <w:rPr>
      <w:rFonts w:ascii="Times New Roman" w:hAnsi="Times New Roman"/>
      <w:sz w:val="24"/>
      <w:szCs w:val="24"/>
    </w:rPr>
  </w:style>
  <w:style w:type="paragraph" w:styleId="Footer">
    <w:name w:val="footer"/>
    <w:basedOn w:val="Normal"/>
    <w:link w:val="FooterChar"/>
    <w:uiPriority w:val="99"/>
    <w:unhideWhenUsed/>
    <w:rsid w:val="007E6207"/>
    <w:pPr>
      <w:tabs>
        <w:tab w:val="center" w:pos="4680"/>
        <w:tab w:val="right" w:pos="9360"/>
      </w:tabs>
    </w:pPr>
  </w:style>
  <w:style w:type="character" w:customStyle="1" w:styleId="FooterChar">
    <w:name w:val="Footer Char"/>
    <w:basedOn w:val="DefaultParagraphFont"/>
    <w:link w:val="Footer"/>
    <w:uiPriority w:val="99"/>
    <w:rsid w:val="007E6207"/>
    <w:rPr>
      <w:rFonts w:ascii="Times New Roman" w:hAnsi="Times New Roman"/>
      <w:sz w:val="24"/>
      <w:szCs w:val="24"/>
    </w:rPr>
  </w:style>
  <w:style w:type="paragraph" w:customStyle="1" w:styleId="CCode">
    <w:name w:val="C_Code"/>
    <w:link w:val="CCodeChar"/>
    <w:qFormat/>
    <w:rsid w:val="007E6207"/>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7E6207"/>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7E6207"/>
    <w:pPr>
      <w:ind w:left="720"/>
    </w:pPr>
    <w:rPr>
      <w:sz w:val="18"/>
      <w:szCs w:val="18"/>
    </w:rPr>
  </w:style>
  <w:style w:type="paragraph" w:styleId="TOC5">
    <w:name w:val="toc 5"/>
    <w:basedOn w:val="Normal"/>
    <w:next w:val="Normal"/>
    <w:autoRedefine/>
    <w:uiPriority w:val="39"/>
    <w:unhideWhenUsed/>
    <w:rsid w:val="007E6207"/>
    <w:pPr>
      <w:ind w:left="960"/>
    </w:pPr>
    <w:rPr>
      <w:sz w:val="18"/>
      <w:szCs w:val="18"/>
    </w:rPr>
  </w:style>
  <w:style w:type="paragraph" w:styleId="TOC6">
    <w:name w:val="toc 6"/>
    <w:basedOn w:val="Normal"/>
    <w:next w:val="Normal"/>
    <w:autoRedefine/>
    <w:uiPriority w:val="39"/>
    <w:unhideWhenUsed/>
    <w:rsid w:val="007E6207"/>
    <w:pPr>
      <w:ind w:left="1200"/>
    </w:pPr>
    <w:rPr>
      <w:sz w:val="18"/>
      <w:szCs w:val="18"/>
    </w:rPr>
  </w:style>
  <w:style w:type="paragraph" w:styleId="TOC7">
    <w:name w:val="toc 7"/>
    <w:basedOn w:val="Normal"/>
    <w:next w:val="Normal"/>
    <w:autoRedefine/>
    <w:uiPriority w:val="39"/>
    <w:unhideWhenUsed/>
    <w:rsid w:val="007E6207"/>
    <w:pPr>
      <w:ind w:left="1440"/>
    </w:pPr>
    <w:rPr>
      <w:sz w:val="18"/>
      <w:szCs w:val="18"/>
    </w:rPr>
  </w:style>
  <w:style w:type="paragraph" w:styleId="TOC8">
    <w:name w:val="toc 8"/>
    <w:basedOn w:val="Normal"/>
    <w:next w:val="Normal"/>
    <w:autoRedefine/>
    <w:uiPriority w:val="39"/>
    <w:unhideWhenUsed/>
    <w:rsid w:val="007E6207"/>
    <w:pPr>
      <w:ind w:left="1680"/>
    </w:pPr>
    <w:rPr>
      <w:sz w:val="18"/>
      <w:szCs w:val="18"/>
    </w:rPr>
  </w:style>
  <w:style w:type="paragraph" w:styleId="TOC9">
    <w:name w:val="toc 9"/>
    <w:basedOn w:val="Normal"/>
    <w:next w:val="Normal"/>
    <w:autoRedefine/>
    <w:uiPriority w:val="39"/>
    <w:unhideWhenUsed/>
    <w:rsid w:val="007E6207"/>
    <w:pPr>
      <w:ind w:left="1920"/>
    </w:pPr>
    <w:rPr>
      <w:sz w:val="18"/>
      <w:szCs w:val="18"/>
    </w:rPr>
  </w:style>
  <w:style w:type="table" w:styleId="TableGrid">
    <w:name w:val="Table Grid"/>
    <w:basedOn w:val="TableNormal"/>
    <w:uiPriority w:val="59"/>
    <w:rsid w:val="007E6207"/>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7E6207"/>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7E6207"/>
    <w:rPr>
      <w:rFonts w:ascii="Tahoma" w:hAnsi="Tahoma" w:cs="Tahoma"/>
      <w:sz w:val="16"/>
      <w:szCs w:val="16"/>
    </w:rPr>
  </w:style>
  <w:style w:type="character" w:customStyle="1" w:styleId="BalloonTextChar">
    <w:name w:val="Balloon Text Char"/>
    <w:link w:val="BalloonText"/>
    <w:uiPriority w:val="99"/>
    <w:semiHidden/>
    <w:rsid w:val="007E6207"/>
    <w:rPr>
      <w:rFonts w:ascii="Tahoma" w:hAnsi="Tahoma" w:cs="Tahoma"/>
      <w:sz w:val="16"/>
      <w:szCs w:val="16"/>
    </w:rPr>
  </w:style>
  <w:style w:type="paragraph" w:styleId="Caption">
    <w:name w:val="caption"/>
    <w:basedOn w:val="Normal"/>
    <w:next w:val="Normal"/>
    <w:uiPriority w:val="35"/>
    <w:unhideWhenUsed/>
    <w:qFormat/>
    <w:rsid w:val="007E6207"/>
    <w:rPr>
      <w:b/>
      <w:bCs/>
      <w:color w:val="4F81BD"/>
      <w:sz w:val="18"/>
      <w:szCs w:val="18"/>
    </w:rPr>
  </w:style>
  <w:style w:type="paragraph" w:styleId="DocumentMap">
    <w:name w:val="Document Map"/>
    <w:basedOn w:val="Normal"/>
    <w:link w:val="DocumentMapChar"/>
    <w:uiPriority w:val="99"/>
    <w:semiHidden/>
    <w:unhideWhenUsed/>
    <w:rsid w:val="007E6207"/>
    <w:rPr>
      <w:rFonts w:ascii="Tahoma" w:hAnsi="Tahoma" w:cs="Tahoma"/>
      <w:sz w:val="16"/>
      <w:szCs w:val="16"/>
    </w:rPr>
  </w:style>
  <w:style w:type="character" w:customStyle="1" w:styleId="DocumentMapChar">
    <w:name w:val="Document Map Char"/>
    <w:link w:val="DocumentMap"/>
    <w:uiPriority w:val="99"/>
    <w:semiHidden/>
    <w:rsid w:val="007E6207"/>
    <w:rPr>
      <w:rFonts w:ascii="Tahoma" w:hAnsi="Tahoma" w:cs="Tahoma"/>
      <w:sz w:val="16"/>
      <w:szCs w:val="16"/>
    </w:rPr>
  </w:style>
  <w:style w:type="character" w:styleId="PlaceholderText">
    <w:name w:val="Placeholder Text"/>
    <w:uiPriority w:val="99"/>
    <w:semiHidden/>
    <w:rsid w:val="007E6207"/>
    <w:rPr>
      <w:color w:val="808080"/>
    </w:rPr>
  </w:style>
  <w:style w:type="character" w:styleId="CommentReference">
    <w:name w:val="annotation reference"/>
    <w:uiPriority w:val="99"/>
    <w:semiHidden/>
    <w:unhideWhenUsed/>
    <w:rsid w:val="007E6207"/>
    <w:rPr>
      <w:sz w:val="16"/>
      <w:szCs w:val="16"/>
    </w:rPr>
  </w:style>
  <w:style w:type="paragraph" w:styleId="CommentText">
    <w:name w:val="annotation text"/>
    <w:basedOn w:val="Normal"/>
    <w:link w:val="CommentTextChar"/>
    <w:uiPriority w:val="99"/>
    <w:semiHidden/>
    <w:unhideWhenUsed/>
    <w:rsid w:val="007E6207"/>
    <w:rPr>
      <w:sz w:val="20"/>
      <w:szCs w:val="20"/>
    </w:rPr>
  </w:style>
  <w:style w:type="character" w:customStyle="1" w:styleId="CommentTextChar">
    <w:name w:val="Comment Text Char"/>
    <w:basedOn w:val="DefaultParagraphFont"/>
    <w:link w:val="CommentText"/>
    <w:uiPriority w:val="99"/>
    <w:semiHidden/>
    <w:rsid w:val="007E6207"/>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E6207"/>
    <w:rPr>
      <w:b/>
      <w:bCs/>
    </w:rPr>
  </w:style>
  <w:style w:type="character" w:customStyle="1" w:styleId="CommentSubjectChar">
    <w:name w:val="Comment Subject Char"/>
    <w:link w:val="CommentSubject"/>
    <w:uiPriority w:val="99"/>
    <w:semiHidden/>
    <w:rsid w:val="007E6207"/>
    <w:rPr>
      <w:rFonts w:ascii="Times New Roman" w:hAnsi="Times New Roman"/>
      <w:b/>
      <w:bCs/>
      <w:sz w:val="20"/>
      <w:szCs w:val="20"/>
    </w:rPr>
  </w:style>
  <w:style w:type="character" w:styleId="FollowedHyperlink">
    <w:name w:val="FollowedHyperlink"/>
    <w:basedOn w:val="DefaultParagraphFont"/>
    <w:uiPriority w:val="99"/>
    <w:semiHidden/>
    <w:unhideWhenUsed/>
    <w:rsid w:val="007E6207"/>
    <w:rPr>
      <w:color w:val="954F72" w:themeColor="followedHyperlink"/>
      <w:u w:val="single"/>
    </w:rPr>
  </w:style>
  <w:style w:type="paragraph" w:customStyle="1" w:styleId="p1">
    <w:name w:val="p1"/>
    <w:basedOn w:val="Normal"/>
    <w:rsid w:val="007E6207"/>
    <w:pPr>
      <w:shd w:val="clear" w:color="auto" w:fill="FFFFFF"/>
    </w:pPr>
    <w:rPr>
      <w:rFonts w:ascii="Menlo" w:hAnsi="Menlo" w:cs="Menlo"/>
      <w:color w:val="000000"/>
      <w:sz w:val="17"/>
      <w:szCs w:val="17"/>
    </w:rPr>
  </w:style>
  <w:style w:type="character" w:customStyle="1" w:styleId="s1">
    <w:name w:val="s1"/>
    <w:basedOn w:val="DefaultParagraphFont"/>
    <w:rsid w:val="007E6207"/>
  </w:style>
  <w:style w:type="paragraph" w:customStyle="1" w:styleId="Exercise">
    <w:name w:val="Exercise"/>
    <w:basedOn w:val="Heading2"/>
    <w:qFormat/>
    <w:rsid w:val="007E6207"/>
    <w:pPr>
      <w:numPr>
        <w:numId w:val="2"/>
      </w:numPr>
      <w:ind w:left="0"/>
    </w:pPr>
  </w:style>
  <w:style w:type="character" w:customStyle="1" w:styleId="apple-converted-space">
    <w:name w:val="apple-converted-space"/>
    <w:basedOn w:val="DefaultParagraphFont"/>
    <w:rsid w:val="007E6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Git\WW101\labmanual\English\WA101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E551E-572B-433E-AE59-13FA5A3D3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WA101Template</Template>
  <TotalTime>5871</TotalTime>
  <Pages>8</Pages>
  <Words>1089</Words>
  <Characters>6212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Landry</dc:creator>
  <cp:keywords/>
  <dc:description/>
  <cp:lastModifiedBy>Vladislav Nikolic</cp:lastModifiedBy>
  <cp:revision>121</cp:revision>
  <cp:lastPrinted>2019-05-12T22:51:00Z</cp:lastPrinted>
  <dcterms:created xsi:type="dcterms:W3CDTF">2017-09-12T21:53:00Z</dcterms:created>
  <dcterms:modified xsi:type="dcterms:W3CDTF">2019-07-09T20:04:00Z</dcterms:modified>
</cp:coreProperties>
</file>